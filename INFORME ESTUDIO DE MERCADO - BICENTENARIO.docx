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D804" w14:textId="0C48F7EB" w:rsidR="00C83628" w:rsidRDefault="00C83628" w:rsidP="00F06824">
      <w:pPr>
        <w:rPr>
          <w:lang w:val="es-ES"/>
        </w:rPr>
      </w:pPr>
    </w:p>
    <w:p w14:paraId="3E7FC710" w14:textId="761A5AB5" w:rsidR="00C83628" w:rsidRDefault="00C83628" w:rsidP="00F06824">
      <w:pPr>
        <w:rPr>
          <w:lang w:val="es-ES"/>
        </w:rPr>
      </w:pPr>
    </w:p>
    <w:p w14:paraId="15FA06D1" w14:textId="3A99404A" w:rsidR="00C83628" w:rsidRDefault="00C83628" w:rsidP="00F06824">
      <w:pPr>
        <w:rPr>
          <w:lang w:val="es-ES"/>
        </w:rPr>
      </w:pPr>
    </w:p>
    <w:p w14:paraId="05BA08D7" w14:textId="24441EE5" w:rsidR="00DF1289" w:rsidRDefault="00DF1289" w:rsidP="00DF1289">
      <w:pPr>
        <w:jc w:val="center"/>
        <w:rPr>
          <w:rFonts w:cs="Arial"/>
          <w:b/>
          <w:bCs/>
          <w:i/>
          <w:iCs/>
          <w:color w:val="002060"/>
          <w:sz w:val="40"/>
          <w:szCs w:val="40"/>
        </w:rPr>
      </w:pPr>
      <w:r>
        <w:rPr>
          <w:rFonts w:ascii="Times New Roman" w:eastAsiaTheme="minorHAnsi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82880" distR="182880" simplePos="0" relativeHeight="251659264" behindDoc="0" locked="0" layoutInCell="1" allowOverlap="1" wp14:anchorId="40D86B63" wp14:editId="6461F0A9">
                <wp:simplePos x="0" y="0"/>
                <wp:positionH relativeFrom="margin">
                  <wp:align>left</wp:align>
                </wp:positionH>
                <wp:positionV relativeFrom="page">
                  <wp:posOffset>2853000</wp:posOffset>
                </wp:positionV>
                <wp:extent cx="5783580" cy="3171825"/>
                <wp:effectExtent l="0" t="0" r="7620" b="9525"/>
                <wp:wrapSquare wrapText="bothSides"/>
                <wp:docPr id="2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3580" cy="317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C87AF" w14:textId="144B43F8" w:rsidR="00BD7F04" w:rsidRDefault="004C3B44" w:rsidP="00BD7F04">
                            <w:pPr>
                              <w:shd w:val="clear" w:color="auto" w:fill="002060"/>
                              <w:jc w:val="center"/>
                              <w:rPr>
                                <w:rFonts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INFORME</w:t>
                            </w:r>
                          </w:p>
                          <w:p w14:paraId="150E32CC" w14:textId="77777777" w:rsidR="00BD7F04" w:rsidRDefault="00BD7F04" w:rsidP="00BD7F04">
                            <w:pPr>
                              <w:pStyle w:val="Sinespaciado"/>
                              <w:spacing w:line="216" w:lineRule="auto"/>
                              <w:rPr>
                                <w:rFonts w:cstheme="minorBidi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5CBF7700" w14:textId="5BD6A477" w:rsidR="00BD7F04" w:rsidRDefault="004C3B44" w:rsidP="00BD7F04">
                            <w:pPr>
                              <w:pStyle w:val="Citadestacada"/>
                              <w:pBdr>
                                <w:top w:val="single" w:sz="4" w:space="16" w:color="4472C4" w:themeColor="accent1"/>
                              </w:pBdr>
                              <w:rPr>
                                <w:rFonts w:cs="Arial"/>
                                <w:b/>
                                <w:bCs/>
                                <w:i w:val="0"/>
                                <w:iCs w:val="0"/>
                                <w:color w:val="00206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i w:val="0"/>
                                <w:iCs w:val="0"/>
                                <w:color w:val="002060"/>
                                <w:sz w:val="40"/>
                                <w:szCs w:val="40"/>
                              </w:rPr>
                              <w:t>ESTUDIO DE MERCADO – DISTRIBUCIÓN COMERCIAL PARQUE BICENTENARIO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D86B63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0;margin-top:224.65pt;width:455.4pt;height:249.75pt;z-index:251659264;visibility:visible;mso-wrap-style:square;mso-width-percent:0;mso-height-percent:0;mso-wrap-distance-left:14.4pt;mso-wrap-distance-top:0;mso-wrap-distance-right:14.4pt;mso-wrap-distance-bottom:0;mso-position-horizontal:left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" filled="f" stroked="f" strokeweight=".5pt">
                <v:textbox inset="0,0,0,0">
                  <w:txbxContent>
                    <w:p w14:paraId="499C87AF" w14:textId="144B43F8" w:rsidR="00BD7F04" w:rsidRDefault="004C3B44" w:rsidP="00BD7F04">
                      <w:pPr>
                        <w:shd w:val="clear" w:color="auto" w:fill="002060"/>
                        <w:jc w:val="center"/>
                        <w:rPr>
                          <w:rFonts w:cs="Arial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FFFFFF" w:themeColor="background1"/>
                          <w:sz w:val="40"/>
                          <w:szCs w:val="40"/>
                        </w:rPr>
                        <w:t>INFORME</w:t>
                      </w:r>
                    </w:p>
                    <w:p w14:paraId="150E32CC" w14:textId="77777777" w:rsidR="00BD7F04" w:rsidRDefault="00BD7F04" w:rsidP="00BD7F04">
                      <w:pPr>
                        <w:pStyle w:val="Sinespaciado"/>
                        <w:spacing w:line="216" w:lineRule="auto"/>
                        <w:rPr>
                          <w:rFonts w:cstheme="minorBidi"/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 </w:t>
                      </w:r>
                    </w:p>
                    <w:p w14:paraId="5CBF7700" w14:textId="5BD6A477" w:rsidR="00BD7F04" w:rsidRDefault="004C3B44" w:rsidP="00BD7F04">
                      <w:pPr>
                        <w:pStyle w:val="Citadestacada"/>
                        <w:pBdr>
                          <w:top w:val="single" w:sz="4" w:space="16" w:color="4472C4" w:themeColor="accent1"/>
                        </w:pBdr>
                        <w:rPr>
                          <w:rFonts w:cs="Arial"/>
                          <w:b/>
                          <w:bCs/>
                          <w:i w:val="0"/>
                          <w:iCs w:val="0"/>
                          <w:color w:val="002060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bCs/>
                          <w:i w:val="0"/>
                          <w:iCs w:val="0"/>
                          <w:color w:val="002060"/>
                          <w:sz w:val="40"/>
                          <w:szCs w:val="40"/>
                        </w:rPr>
                        <w:t>ESTUDIO DE MERCADO – DISTRIBUCIÓN COMERCIAL PARQUE BICENTENARIO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4D026FA" w14:textId="77777777" w:rsidR="00DF1289" w:rsidRDefault="00DF1289" w:rsidP="00DF1289">
      <w:pPr>
        <w:jc w:val="center"/>
        <w:rPr>
          <w:rFonts w:cs="Arial"/>
          <w:b/>
          <w:bCs/>
          <w:i/>
          <w:iCs/>
          <w:color w:val="002060"/>
          <w:sz w:val="40"/>
          <w:szCs w:val="40"/>
        </w:rPr>
      </w:pPr>
    </w:p>
    <w:p w14:paraId="533EB77B" w14:textId="5F1F8C90" w:rsidR="00C83628" w:rsidRDefault="004C3B44" w:rsidP="00DF1289">
      <w:pPr>
        <w:jc w:val="center"/>
        <w:rPr>
          <w:rFonts w:cs="Arial"/>
          <w:b/>
          <w:bCs/>
          <w:i/>
          <w:iCs/>
          <w:color w:val="002060"/>
          <w:sz w:val="40"/>
          <w:szCs w:val="40"/>
        </w:rPr>
      </w:pPr>
      <w:r>
        <w:rPr>
          <w:rFonts w:cs="Arial"/>
          <w:b/>
          <w:bCs/>
          <w:i/>
          <w:iCs/>
          <w:color w:val="002060"/>
          <w:sz w:val="40"/>
          <w:szCs w:val="40"/>
        </w:rPr>
        <w:t>JUNIO</w:t>
      </w:r>
      <w:r w:rsidR="00C83628">
        <w:rPr>
          <w:rFonts w:cs="Arial"/>
          <w:b/>
          <w:bCs/>
          <w:i/>
          <w:iCs/>
          <w:color w:val="002060"/>
          <w:sz w:val="40"/>
          <w:szCs w:val="40"/>
        </w:rPr>
        <w:t xml:space="preserve"> – </w:t>
      </w:r>
      <w:r>
        <w:rPr>
          <w:rFonts w:cs="Arial"/>
          <w:b/>
          <w:bCs/>
          <w:i/>
          <w:iCs/>
          <w:color w:val="002060"/>
          <w:sz w:val="40"/>
          <w:szCs w:val="40"/>
        </w:rPr>
        <w:t>2026</w:t>
      </w:r>
    </w:p>
    <w:p w14:paraId="361C0193" w14:textId="7E124FAF" w:rsidR="00E67197" w:rsidRDefault="00E67197">
      <w:pPr>
        <w:spacing w:after="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sdt>
      <w:sdtPr>
        <w:rPr>
          <w:rFonts w:ascii="Arial" w:eastAsia="Calibri" w:hAnsi="Arial" w:cs="Calibri"/>
          <w:b w:val="0"/>
          <w:color w:val="000000"/>
          <w:sz w:val="22"/>
          <w:szCs w:val="22"/>
          <w:lang w:val="es-ES"/>
        </w:rPr>
        <w:id w:val="-86221194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C2388E5" w14:textId="37B999CC" w:rsidR="00A96959" w:rsidRPr="00901D72" w:rsidRDefault="00A96959" w:rsidP="00A96959">
          <w:pPr>
            <w:pStyle w:val="TtuloTDC"/>
            <w:jc w:val="center"/>
            <w:rPr>
              <w:rFonts w:ascii="Arial" w:hAnsi="Arial" w:cs="Arial"/>
              <w:color w:val="auto"/>
            </w:rPr>
          </w:pPr>
          <w:r w:rsidRPr="00901D72">
            <w:rPr>
              <w:rFonts w:ascii="Arial" w:hAnsi="Arial" w:cs="Arial"/>
              <w:color w:val="auto"/>
              <w:lang w:val="es-ES"/>
            </w:rPr>
            <w:t>Tabla de contenido</w:t>
          </w:r>
        </w:p>
        <w:p w14:paraId="613EBA5F" w14:textId="1BCB28D6" w:rsidR="00F60F82" w:rsidRDefault="00A96959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7700" w:history="1">
            <w:r w:rsidR="00F60F82"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1.</w:t>
            </w:r>
            <w:r w:rsidR="00F60F82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F60F82"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INTRODUCCIÓN</w:t>
            </w:r>
            <w:r w:rsidR="00F60F82">
              <w:rPr>
                <w:noProof/>
                <w:webHidden/>
              </w:rPr>
              <w:tab/>
            </w:r>
            <w:r w:rsidR="00F60F82">
              <w:rPr>
                <w:noProof/>
                <w:webHidden/>
              </w:rPr>
              <w:fldChar w:fldCharType="begin"/>
            </w:r>
            <w:r w:rsidR="00F60F82">
              <w:rPr>
                <w:noProof/>
                <w:webHidden/>
              </w:rPr>
              <w:instrText xml:space="preserve"> PAGEREF _Toc213767700 \h </w:instrText>
            </w:r>
            <w:r w:rsidR="00F60F82">
              <w:rPr>
                <w:noProof/>
                <w:webHidden/>
              </w:rPr>
            </w:r>
            <w:r w:rsidR="00F60F82">
              <w:rPr>
                <w:noProof/>
                <w:webHidden/>
              </w:rPr>
              <w:fldChar w:fldCharType="separate"/>
            </w:r>
            <w:r w:rsidR="00F60F82">
              <w:rPr>
                <w:noProof/>
                <w:webHidden/>
              </w:rPr>
              <w:t>3</w:t>
            </w:r>
            <w:r w:rsidR="00F60F82">
              <w:rPr>
                <w:noProof/>
                <w:webHidden/>
              </w:rPr>
              <w:fldChar w:fldCharType="end"/>
            </w:r>
          </w:hyperlink>
        </w:p>
        <w:p w14:paraId="3E80B6AA" w14:textId="47FA1F7F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1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5DAA" w14:textId="7F021606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2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MARCO NORMATIVO O REFERENCIAL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22EA9" w14:textId="29F9EEB3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3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DEFINICIONES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AC17" w14:textId="639C43A9" w:rsidR="00F60F82" w:rsidRDefault="00F60F82">
          <w:pPr>
            <w:pStyle w:val="TDC2"/>
            <w:tabs>
              <w:tab w:val="left" w:pos="96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4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A5A8" w14:textId="3672D94F" w:rsidR="00F60F82" w:rsidRDefault="00F60F82">
          <w:pPr>
            <w:pStyle w:val="TDC2"/>
            <w:tabs>
              <w:tab w:val="left" w:pos="96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5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1D376" w14:textId="0E6CD2E1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6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0D87" w14:textId="35A563CB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7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5E36A" w14:textId="7B6A1F67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8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4316" w14:textId="0D2E0F41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09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FIRMAS DE RESPONSABILIDAD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53D9" w14:textId="51F7FB00" w:rsidR="00F60F82" w:rsidRDefault="00F60F82">
          <w:pPr>
            <w:pStyle w:val="TDC1"/>
            <w:tabs>
              <w:tab w:val="left" w:pos="48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3767710" w:history="1"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92236">
              <w:rPr>
                <w:rStyle w:val="Hipervnculo"/>
                <w:rFonts w:cs="Arial"/>
                <w:b/>
                <w:bCs/>
                <w:noProof/>
                <w:lang w:val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77C7A" w14:textId="31E16FCB" w:rsidR="00A96959" w:rsidRDefault="00A96959">
          <w:r>
            <w:rPr>
              <w:b/>
              <w:bCs/>
              <w:lang w:val="es-ES"/>
            </w:rPr>
            <w:fldChar w:fldCharType="end"/>
          </w:r>
        </w:p>
      </w:sdtContent>
    </w:sdt>
    <w:p w14:paraId="1F87EFA0" w14:textId="6CD0A728" w:rsidR="001718E9" w:rsidRDefault="001718E9">
      <w:pPr>
        <w:spacing w:after="0"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E2F112D" w14:textId="5E1CDF08" w:rsidR="001B3F3F" w:rsidRPr="00BC6660" w:rsidRDefault="00627FFA" w:rsidP="00BC6660">
      <w:pPr>
        <w:pStyle w:val="Ttulo1"/>
        <w:numPr>
          <w:ilvl w:val="0"/>
          <w:numId w:val="2"/>
        </w:numPr>
      </w:pPr>
      <w:bookmarkStart w:id="0" w:name="_Toc213767700"/>
      <w:r w:rsidRPr="00BC6660">
        <w:lastRenderedPageBreak/>
        <w:t>I</w:t>
      </w:r>
      <w:r w:rsidR="00305BC8" w:rsidRPr="00BC6660">
        <w:t>NTRODUCCIÓN</w:t>
      </w:r>
      <w:bookmarkEnd w:id="0"/>
      <w:r w:rsidR="00305BC8" w:rsidRPr="00BC6660">
        <w:t xml:space="preserve"> </w:t>
      </w:r>
    </w:p>
    <w:p w14:paraId="1D316769" w14:textId="679A9A7E" w:rsidR="00305BC8" w:rsidRDefault="00305BC8" w:rsidP="00305BC8">
      <w:pPr>
        <w:rPr>
          <w:lang w:val="es-ES"/>
        </w:rPr>
      </w:pPr>
    </w:p>
    <w:p w14:paraId="24F0B6A5" w14:textId="0835094C" w:rsidR="00305BC8" w:rsidRPr="00BC6660" w:rsidRDefault="00AE291D" w:rsidP="00BC6660">
      <w:pPr>
        <w:pStyle w:val="Ttulo1"/>
        <w:numPr>
          <w:ilvl w:val="0"/>
          <w:numId w:val="2"/>
        </w:numPr>
      </w:pPr>
      <w:bookmarkStart w:id="1" w:name="_Toc213767701"/>
      <w:r w:rsidRPr="00BC6660">
        <w:t>ANTECEDENTE</w:t>
      </w:r>
      <w:r w:rsidR="006D3986" w:rsidRPr="00BC6660">
        <w:t>S</w:t>
      </w:r>
      <w:bookmarkEnd w:id="1"/>
    </w:p>
    <w:p w14:paraId="6C0D63C1" w14:textId="09B25DF1" w:rsidR="00AE291D" w:rsidRPr="00BC6660" w:rsidRDefault="0051116E" w:rsidP="00BC6660">
      <w:pPr>
        <w:pStyle w:val="Ttulo1"/>
        <w:numPr>
          <w:ilvl w:val="0"/>
          <w:numId w:val="2"/>
        </w:numPr>
      </w:pPr>
      <w:bookmarkStart w:id="2" w:name="_Toc213767702"/>
      <w:r w:rsidRPr="00BC6660">
        <w:t>MARCO NORMATIVO</w:t>
      </w:r>
      <w:r w:rsidR="00CC2CC8" w:rsidRPr="00BC6660">
        <w:t xml:space="preserve"> O REFERENCIAL</w:t>
      </w:r>
      <w:bookmarkEnd w:id="2"/>
    </w:p>
    <w:p w14:paraId="2C9BDBC2" w14:textId="13760B2B" w:rsidR="00AE291D" w:rsidRPr="00BC6660" w:rsidRDefault="00116C8D" w:rsidP="00BC6660">
      <w:pPr>
        <w:pStyle w:val="Ttulo1"/>
        <w:numPr>
          <w:ilvl w:val="0"/>
          <w:numId w:val="2"/>
        </w:numPr>
      </w:pPr>
      <w:bookmarkStart w:id="3" w:name="_Toc213767703"/>
      <w:r w:rsidRPr="00BC6660">
        <w:t>DEFINICIONES</w:t>
      </w:r>
      <w:r w:rsidR="00CC2CC8" w:rsidRPr="00BC6660">
        <w:t xml:space="preserve"> Y </w:t>
      </w:r>
      <w:r w:rsidRPr="00BC6660">
        <w:t>ABREVIATURAS</w:t>
      </w:r>
      <w:bookmarkEnd w:id="3"/>
    </w:p>
    <w:p w14:paraId="7D5E7AD9" w14:textId="7C4DF5E3" w:rsidR="00AE291D" w:rsidRPr="00BC6660" w:rsidRDefault="00116C8D" w:rsidP="00BC6660">
      <w:pPr>
        <w:pStyle w:val="Ttulo2"/>
        <w:numPr>
          <w:ilvl w:val="1"/>
          <w:numId w:val="2"/>
        </w:numPr>
      </w:pPr>
      <w:bookmarkStart w:id="4" w:name="_Toc213767704"/>
      <w:r w:rsidRPr="00BC6660">
        <w:t>Definiciones</w:t>
      </w:r>
      <w:bookmarkEnd w:id="4"/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7"/>
        <w:gridCol w:w="6168"/>
      </w:tblGrid>
      <w:tr w:rsidR="00FD0FF2" w:rsidRPr="00354903" w14:paraId="51EBFB53" w14:textId="77777777" w:rsidTr="00816376">
        <w:trPr>
          <w:trHeight w:val="397"/>
          <w:jc w:val="center"/>
        </w:trPr>
        <w:tc>
          <w:tcPr>
            <w:tcW w:w="2337" w:type="dxa"/>
            <w:shd w:val="clear" w:color="auto" w:fill="1F3864"/>
            <w:vAlign w:val="center"/>
          </w:tcPr>
          <w:p w14:paraId="6C8537EF" w14:textId="77777777" w:rsidR="00FD0FF2" w:rsidRPr="00354903" w:rsidRDefault="00FD0FF2" w:rsidP="00816376">
            <w:pPr>
              <w:spacing w:after="0"/>
              <w:jc w:val="center"/>
              <w:rPr>
                <w:rFonts w:cs="Arial"/>
                <w:b/>
                <w:color w:val="FFFFFF" w:themeColor="background1"/>
              </w:rPr>
            </w:pPr>
            <w:r w:rsidRPr="00354903">
              <w:rPr>
                <w:rFonts w:cs="Arial"/>
                <w:b/>
                <w:color w:val="FFFFFF" w:themeColor="background1"/>
              </w:rPr>
              <w:t>TÉRMINO</w:t>
            </w:r>
          </w:p>
        </w:tc>
        <w:tc>
          <w:tcPr>
            <w:tcW w:w="6168" w:type="dxa"/>
            <w:shd w:val="clear" w:color="auto" w:fill="1F3864"/>
            <w:vAlign w:val="center"/>
          </w:tcPr>
          <w:p w14:paraId="4DBFCB6D" w14:textId="77777777" w:rsidR="00FD0FF2" w:rsidRPr="00354903" w:rsidRDefault="00FD0FF2" w:rsidP="00816376">
            <w:pPr>
              <w:spacing w:after="0"/>
              <w:rPr>
                <w:rFonts w:cs="Arial"/>
                <w:b/>
                <w:color w:val="FFFFFF" w:themeColor="background1"/>
              </w:rPr>
            </w:pPr>
            <w:r w:rsidRPr="00354903">
              <w:rPr>
                <w:rFonts w:cs="Arial"/>
                <w:b/>
                <w:color w:val="FFFFFF" w:themeColor="background1"/>
              </w:rPr>
              <w:t>DEFINICIÓN</w:t>
            </w:r>
          </w:p>
        </w:tc>
      </w:tr>
      <w:tr w:rsidR="00FD0FF2" w:rsidRPr="00354903" w14:paraId="3FA646AA" w14:textId="77777777" w:rsidTr="00816376">
        <w:trPr>
          <w:trHeight w:val="397"/>
          <w:jc w:val="center"/>
        </w:trPr>
        <w:tc>
          <w:tcPr>
            <w:tcW w:w="2337" w:type="dxa"/>
            <w:vAlign w:val="center"/>
          </w:tcPr>
          <w:p w14:paraId="65157A1D" w14:textId="4251ACAC" w:rsidR="00FD0FF2" w:rsidRPr="00354903" w:rsidRDefault="00FD0FF2" w:rsidP="00816376">
            <w:pPr>
              <w:spacing w:after="0"/>
              <w:rPr>
                <w:rFonts w:cs="Arial"/>
                <w:bCs/>
              </w:rPr>
            </w:pPr>
          </w:p>
        </w:tc>
        <w:tc>
          <w:tcPr>
            <w:tcW w:w="6168" w:type="dxa"/>
            <w:vAlign w:val="center"/>
          </w:tcPr>
          <w:p w14:paraId="03FA9802" w14:textId="6FF5C349" w:rsidR="00FD0FF2" w:rsidRPr="00354903" w:rsidRDefault="00FD0FF2" w:rsidP="00816376">
            <w:pPr>
              <w:spacing w:after="0"/>
              <w:rPr>
                <w:rFonts w:cs="Arial"/>
              </w:rPr>
            </w:pPr>
          </w:p>
        </w:tc>
      </w:tr>
    </w:tbl>
    <w:p w14:paraId="36BE36E7" w14:textId="77777777" w:rsidR="00116C8D" w:rsidRPr="00116C8D" w:rsidRDefault="00116C8D" w:rsidP="00116C8D">
      <w:pPr>
        <w:rPr>
          <w:lang w:val="es-ES"/>
        </w:rPr>
      </w:pPr>
    </w:p>
    <w:p w14:paraId="49AE1C2B" w14:textId="6AF2DEA2" w:rsidR="00116C8D" w:rsidRPr="00BC6660" w:rsidRDefault="00116C8D" w:rsidP="00BC6660">
      <w:pPr>
        <w:pStyle w:val="Ttulo2"/>
        <w:numPr>
          <w:ilvl w:val="1"/>
          <w:numId w:val="2"/>
        </w:numPr>
      </w:pPr>
      <w:bookmarkStart w:id="5" w:name="_Toc213767705"/>
      <w:r w:rsidRPr="00BC6660">
        <w:t>Abreviaturas</w:t>
      </w:r>
      <w:bookmarkEnd w:id="5"/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7"/>
        <w:gridCol w:w="6168"/>
      </w:tblGrid>
      <w:tr w:rsidR="00D0142B" w:rsidRPr="00354903" w14:paraId="116A102E" w14:textId="77777777" w:rsidTr="00816376">
        <w:trPr>
          <w:trHeight w:val="397"/>
          <w:jc w:val="center"/>
        </w:trPr>
        <w:tc>
          <w:tcPr>
            <w:tcW w:w="2337" w:type="dxa"/>
            <w:shd w:val="clear" w:color="auto" w:fill="1F3864"/>
            <w:vAlign w:val="center"/>
          </w:tcPr>
          <w:p w14:paraId="0DB1AFBD" w14:textId="49F69DB2" w:rsidR="00D0142B" w:rsidRPr="00354903" w:rsidRDefault="00D0142B" w:rsidP="00816376">
            <w:pPr>
              <w:spacing w:after="0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SIGLA</w:t>
            </w:r>
          </w:p>
        </w:tc>
        <w:tc>
          <w:tcPr>
            <w:tcW w:w="6168" w:type="dxa"/>
            <w:shd w:val="clear" w:color="auto" w:fill="1F3864"/>
            <w:vAlign w:val="center"/>
          </w:tcPr>
          <w:p w14:paraId="74AFA56C" w14:textId="6FE8D02A" w:rsidR="00D0142B" w:rsidRPr="00354903" w:rsidRDefault="00D0142B" w:rsidP="00816376">
            <w:pPr>
              <w:spacing w:after="0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DESCRIPCIÓN</w:t>
            </w:r>
          </w:p>
        </w:tc>
      </w:tr>
      <w:tr w:rsidR="005821D3" w:rsidRPr="00354903" w14:paraId="365909B2" w14:textId="77777777" w:rsidTr="00816376">
        <w:trPr>
          <w:trHeight w:val="397"/>
          <w:jc w:val="center"/>
        </w:trPr>
        <w:tc>
          <w:tcPr>
            <w:tcW w:w="2337" w:type="dxa"/>
            <w:vAlign w:val="center"/>
          </w:tcPr>
          <w:p w14:paraId="7CE7E720" w14:textId="77777777" w:rsidR="005821D3" w:rsidRDefault="005821D3" w:rsidP="00816376">
            <w:pPr>
              <w:spacing w:after="0"/>
              <w:rPr>
                <w:rFonts w:cs="Arial"/>
                <w:bCs/>
              </w:rPr>
            </w:pPr>
          </w:p>
        </w:tc>
        <w:tc>
          <w:tcPr>
            <w:tcW w:w="6168" w:type="dxa"/>
            <w:vAlign w:val="center"/>
          </w:tcPr>
          <w:p w14:paraId="679ABD32" w14:textId="77777777" w:rsidR="005821D3" w:rsidRDefault="005821D3" w:rsidP="00816376">
            <w:pPr>
              <w:spacing w:after="0"/>
              <w:rPr>
                <w:rFonts w:cs="Arial"/>
              </w:rPr>
            </w:pPr>
          </w:p>
        </w:tc>
      </w:tr>
      <w:tr w:rsidR="005821D3" w:rsidRPr="00354903" w14:paraId="4882F014" w14:textId="77777777" w:rsidTr="00816376">
        <w:trPr>
          <w:trHeight w:val="397"/>
          <w:jc w:val="center"/>
        </w:trPr>
        <w:tc>
          <w:tcPr>
            <w:tcW w:w="2337" w:type="dxa"/>
            <w:vAlign w:val="center"/>
          </w:tcPr>
          <w:p w14:paraId="4D1A6024" w14:textId="77777777" w:rsidR="005821D3" w:rsidRDefault="005821D3" w:rsidP="00816376">
            <w:pPr>
              <w:spacing w:after="0"/>
              <w:rPr>
                <w:rFonts w:cs="Arial"/>
                <w:bCs/>
              </w:rPr>
            </w:pPr>
          </w:p>
        </w:tc>
        <w:tc>
          <w:tcPr>
            <w:tcW w:w="6168" w:type="dxa"/>
            <w:vAlign w:val="center"/>
          </w:tcPr>
          <w:p w14:paraId="07E71E52" w14:textId="77777777" w:rsidR="005821D3" w:rsidRDefault="005821D3" w:rsidP="00816376">
            <w:pPr>
              <w:spacing w:after="0"/>
              <w:rPr>
                <w:rFonts w:cs="Arial"/>
              </w:rPr>
            </w:pPr>
          </w:p>
        </w:tc>
      </w:tr>
      <w:tr w:rsidR="00D0142B" w:rsidRPr="00354903" w14:paraId="23C43592" w14:textId="77777777" w:rsidTr="00816376">
        <w:trPr>
          <w:trHeight w:val="397"/>
          <w:jc w:val="center"/>
        </w:trPr>
        <w:tc>
          <w:tcPr>
            <w:tcW w:w="2337" w:type="dxa"/>
            <w:vAlign w:val="center"/>
          </w:tcPr>
          <w:p w14:paraId="2CFB7693" w14:textId="47DAB209" w:rsidR="00D0142B" w:rsidRPr="00354903" w:rsidRDefault="005821D3" w:rsidP="00816376">
            <w:pPr>
              <w:spacing w:after="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GC</w:t>
            </w:r>
          </w:p>
        </w:tc>
        <w:tc>
          <w:tcPr>
            <w:tcW w:w="6168" w:type="dxa"/>
            <w:vAlign w:val="center"/>
          </w:tcPr>
          <w:p w14:paraId="4600B247" w14:textId="4B06C88A" w:rsidR="00D0142B" w:rsidRPr="00354903" w:rsidRDefault="005821D3" w:rsidP="00816376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Gerencia Comercial</w:t>
            </w:r>
          </w:p>
        </w:tc>
      </w:tr>
    </w:tbl>
    <w:p w14:paraId="5C5F153A" w14:textId="77777777" w:rsidR="00D0142B" w:rsidRPr="00D0142B" w:rsidRDefault="00D0142B" w:rsidP="00D0142B">
      <w:pPr>
        <w:rPr>
          <w:b/>
          <w:bCs/>
          <w:color w:val="000000" w:themeColor="text1"/>
          <w:lang w:val="es-ES"/>
        </w:rPr>
      </w:pPr>
    </w:p>
    <w:p w14:paraId="61604D7B" w14:textId="679CA336" w:rsidR="00AE291D" w:rsidRPr="00BC6660" w:rsidRDefault="00DB1295" w:rsidP="00BC6660">
      <w:pPr>
        <w:pStyle w:val="Ttulo1"/>
        <w:numPr>
          <w:ilvl w:val="0"/>
          <w:numId w:val="2"/>
        </w:numPr>
      </w:pPr>
      <w:bookmarkStart w:id="6" w:name="_Toc213767706"/>
      <w:r w:rsidRPr="00BC6660">
        <w:t>DESARROLLO</w:t>
      </w:r>
      <w:bookmarkEnd w:id="6"/>
    </w:p>
    <w:p w14:paraId="616A2095" w14:textId="20A9988B" w:rsidR="00DB1295" w:rsidRPr="002951C1" w:rsidRDefault="00DB1295" w:rsidP="00DB1295">
      <w:pPr>
        <w:rPr>
          <w:rFonts w:cs="Arial"/>
          <w:color w:val="000000" w:themeColor="text1"/>
          <w:lang w:val="es-ES"/>
        </w:rPr>
      </w:pPr>
    </w:p>
    <w:p w14:paraId="602A435F" w14:textId="7A342BD6" w:rsidR="00DB1295" w:rsidRPr="00416A96" w:rsidRDefault="00DB1295" w:rsidP="00416A96">
      <w:pPr>
        <w:pStyle w:val="Ttulo1"/>
        <w:numPr>
          <w:ilvl w:val="0"/>
          <w:numId w:val="2"/>
        </w:numPr>
        <w:spacing w:after="240"/>
        <w:rPr>
          <w:rFonts w:ascii="Arial" w:hAnsi="Arial" w:cs="Arial"/>
          <w:bCs/>
          <w:sz w:val="22"/>
          <w:szCs w:val="22"/>
          <w:lang w:val="es-ES"/>
        </w:rPr>
      </w:pPr>
      <w:bookmarkStart w:id="7" w:name="_Toc213767707"/>
      <w:r w:rsidRPr="00416A96">
        <w:rPr>
          <w:rFonts w:ascii="Arial" w:hAnsi="Arial" w:cs="Arial"/>
          <w:bCs/>
          <w:sz w:val="22"/>
          <w:szCs w:val="22"/>
          <w:lang w:val="es-ES"/>
        </w:rPr>
        <w:t>CONCLUSIONES</w:t>
      </w:r>
      <w:bookmarkEnd w:id="7"/>
    </w:p>
    <w:p w14:paraId="3E999A87" w14:textId="44A91953" w:rsidR="00DB1295" w:rsidRPr="00416A96" w:rsidRDefault="00DB1295" w:rsidP="00416A96">
      <w:pPr>
        <w:pStyle w:val="Ttulo1"/>
        <w:numPr>
          <w:ilvl w:val="0"/>
          <w:numId w:val="2"/>
        </w:numPr>
        <w:spacing w:after="240"/>
        <w:rPr>
          <w:rFonts w:ascii="Arial" w:hAnsi="Arial" w:cs="Arial"/>
          <w:bCs/>
          <w:sz w:val="22"/>
          <w:szCs w:val="22"/>
          <w:lang w:val="es-ES"/>
        </w:rPr>
      </w:pPr>
      <w:bookmarkStart w:id="8" w:name="_Toc213767708"/>
      <w:r w:rsidRPr="00416A96">
        <w:rPr>
          <w:rFonts w:ascii="Arial" w:hAnsi="Arial" w:cs="Arial"/>
          <w:bCs/>
          <w:sz w:val="22"/>
          <w:szCs w:val="22"/>
          <w:lang w:val="es-ES"/>
        </w:rPr>
        <w:t>RECOMENDACIONES</w:t>
      </w:r>
      <w:bookmarkEnd w:id="8"/>
    </w:p>
    <w:p w14:paraId="225CFC28" w14:textId="19E510B2" w:rsidR="002951C1" w:rsidRPr="00416A96" w:rsidRDefault="002951C1" w:rsidP="002951C1">
      <w:pPr>
        <w:rPr>
          <w:b/>
          <w:bCs/>
          <w:lang w:val="es-ES"/>
        </w:rPr>
      </w:pPr>
    </w:p>
    <w:p w14:paraId="7AF92C66" w14:textId="2660D75F" w:rsidR="00DB1295" w:rsidRPr="00416A96" w:rsidRDefault="003C5B5F" w:rsidP="00416A96">
      <w:pPr>
        <w:pStyle w:val="Ttulo1"/>
        <w:numPr>
          <w:ilvl w:val="0"/>
          <w:numId w:val="2"/>
        </w:numPr>
        <w:spacing w:after="240"/>
        <w:rPr>
          <w:rFonts w:ascii="Arial" w:hAnsi="Arial" w:cs="Arial"/>
          <w:bCs/>
          <w:sz w:val="22"/>
          <w:szCs w:val="22"/>
          <w:lang w:val="es-ES"/>
        </w:rPr>
      </w:pPr>
      <w:bookmarkStart w:id="9" w:name="_Toc213767709"/>
      <w:r w:rsidRPr="00416A96">
        <w:rPr>
          <w:rFonts w:ascii="Arial" w:hAnsi="Arial" w:cs="Arial"/>
          <w:bCs/>
          <w:sz w:val="22"/>
          <w:szCs w:val="22"/>
          <w:lang w:val="es-ES"/>
        </w:rPr>
        <w:t>FIRMAS DE RESPONSABILIDAD</w:t>
      </w:r>
      <w:bookmarkEnd w:id="9"/>
    </w:p>
    <w:tbl>
      <w:tblPr>
        <w:tblW w:w="515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3"/>
        <w:gridCol w:w="2368"/>
        <w:gridCol w:w="1463"/>
        <w:gridCol w:w="2524"/>
      </w:tblGrid>
      <w:tr w:rsidR="00A25AFD" w:rsidRPr="001514F9" w14:paraId="5032C8A5" w14:textId="77777777" w:rsidTr="002F7494">
        <w:trPr>
          <w:trHeight w:val="404"/>
          <w:jc w:val="center"/>
        </w:trPr>
        <w:tc>
          <w:tcPr>
            <w:tcW w:w="5000" w:type="pct"/>
            <w:gridSpan w:val="4"/>
            <w:shd w:val="clear" w:color="auto" w:fill="002060"/>
            <w:vAlign w:val="center"/>
          </w:tcPr>
          <w:p w14:paraId="55FC6EC8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lang w:val="es-419"/>
              </w:rPr>
            </w:pPr>
            <w:r w:rsidRPr="001514F9">
              <w:rPr>
                <w:rFonts w:cs="Arial"/>
                <w:b/>
                <w:color w:val="FFFFFF" w:themeColor="background1"/>
                <w:lang w:val="es-419"/>
              </w:rPr>
              <w:t>FIRMAS DE ELABORACIÓN, REVISIÓN Y APROBACIÓN</w:t>
            </w:r>
          </w:p>
        </w:tc>
      </w:tr>
      <w:tr w:rsidR="00A25AFD" w:rsidRPr="001514F9" w14:paraId="3A078F5F" w14:textId="77777777" w:rsidTr="00F56B2D">
        <w:trPr>
          <w:trHeight w:val="283"/>
          <w:jc w:val="center"/>
        </w:trPr>
        <w:tc>
          <w:tcPr>
            <w:tcW w:w="5000" w:type="pct"/>
            <w:gridSpan w:val="4"/>
            <w:vAlign w:val="center"/>
          </w:tcPr>
          <w:p w14:paraId="4748418D" w14:textId="77777777" w:rsidR="00A25AFD" w:rsidRPr="001514F9" w:rsidRDefault="00A25AFD" w:rsidP="00816376">
            <w:pPr>
              <w:spacing w:after="0" w:line="240" w:lineRule="auto"/>
              <w:rPr>
                <w:rFonts w:cs="Arial"/>
                <w:lang w:val="es-419"/>
              </w:rPr>
            </w:pPr>
            <w:bookmarkStart w:id="10" w:name="_Hlk52976169"/>
            <w:r w:rsidRPr="001514F9">
              <w:rPr>
                <w:rFonts w:cs="Arial"/>
                <w:b/>
                <w:lang w:val="es-419"/>
              </w:rPr>
              <w:t>APROBADO POR:</w:t>
            </w:r>
          </w:p>
        </w:tc>
      </w:tr>
      <w:tr w:rsidR="00A25AFD" w:rsidRPr="001514F9" w14:paraId="46992ABF" w14:textId="77777777" w:rsidTr="00F56B2D">
        <w:trPr>
          <w:trHeight w:val="283"/>
          <w:jc w:val="center"/>
        </w:trPr>
        <w:tc>
          <w:tcPr>
            <w:tcW w:w="1372" w:type="pct"/>
            <w:vAlign w:val="center"/>
          </w:tcPr>
          <w:p w14:paraId="4F13FE7C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Nombre</w:t>
            </w:r>
          </w:p>
        </w:tc>
        <w:tc>
          <w:tcPr>
            <w:tcW w:w="1352" w:type="pct"/>
            <w:vAlign w:val="center"/>
          </w:tcPr>
          <w:p w14:paraId="4D16C61E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Cargo</w:t>
            </w:r>
          </w:p>
        </w:tc>
        <w:tc>
          <w:tcPr>
            <w:tcW w:w="835" w:type="pct"/>
            <w:vAlign w:val="center"/>
          </w:tcPr>
          <w:p w14:paraId="7DBB5C63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Fecha</w:t>
            </w:r>
          </w:p>
        </w:tc>
        <w:tc>
          <w:tcPr>
            <w:tcW w:w="1441" w:type="pct"/>
            <w:vAlign w:val="center"/>
          </w:tcPr>
          <w:p w14:paraId="17D44CF6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Firma</w:t>
            </w:r>
          </w:p>
        </w:tc>
      </w:tr>
      <w:tr w:rsidR="00A25AFD" w:rsidRPr="001514F9" w14:paraId="0C03115C" w14:textId="77777777" w:rsidTr="00F56B2D">
        <w:trPr>
          <w:trHeight w:val="1020"/>
          <w:jc w:val="center"/>
        </w:trPr>
        <w:tc>
          <w:tcPr>
            <w:tcW w:w="1372" w:type="pct"/>
            <w:vAlign w:val="center"/>
          </w:tcPr>
          <w:p w14:paraId="7D09AFC2" w14:textId="088FFCF7" w:rsidR="00A25AFD" w:rsidRPr="001514F9" w:rsidRDefault="003D5E7A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Juana Arango</w:t>
            </w:r>
          </w:p>
        </w:tc>
        <w:tc>
          <w:tcPr>
            <w:tcW w:w="1352" w:type="pct"/>
            <w:vAlign w:val="center"/>
          </w:tcPr>
          <w:p w14:paraId="77A8A587" w14:textId="50B3AC33" w:rsidR="00A25AFD" w:rsidRPr="001514F9" w:rsidRDefault="003D5E7A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Gerente Comercial</w:t>
            </w:r>
          </w:p>
        </w:tc>
        <w:tc>
          <w:tcPr>
            <w:tcW w:w="835" w:type="pct"/>
            <w:vAlign w:val="center"/>
          </w:tcPr>
          <w:p w14:paraId="1BE31638" w14:textId="60966AE1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Mes año</w:t>
            </w:r>
          </w:p>
        </w:tc>
        <w:tc>
          <w:tcPr>
            <w:tcW w:w="1441" w:type="pct"/>
            <w:vAlign w:val="center"/>
          </w:tcPr>
          <w:p w14:paraId="71D824A7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</w:p>
        </w:tc>
      </w:tr>
      <w:tr w:rsidR="00A25AFD" w:rsidRPr="001514F9" w14:paraId="1F03EBFD" w14:textId="77777777" w:rsidTr="00F56B2D">
        <w:trPr>
          <w:trHeight w:val="283"/>
          <w:jc w:val="center"/>
        </w:trPr>
        <w:tc>
          <w:tcPr>
            <w:tcW w:w="5000" w:type="pct"/>
            <w:gridSpan w:val="4"/>
            <w:vAlign w:val="center"/>
          </w:tcPr>
          <w:p w14:paraId="7F23E48D" w14:textId="77777777" w:rsidR="00A25AFD" w:rsidRPr="001514F9" w:rsidRDefault="00A25AFD" w:rsidP="00816376">
            <w:pPr>
              <w:spacing w:after="0" w:line="240" w:lineRule="auto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REVISADO POR:</w:t>
            </w:r>
          </w:p>
        </w:tc>
      </w:tr>
      <w:tr w:rsidR="00A25AFD" w:rsidRPr="001514F9" w14:paraId="5DA42012" w14:textId="77777777" w:rsidTr="00F56B2D">
        <w:trPr>
          <w:trHeight w:val="283"/>
          <w:jc w:val="center"/>
        </w:trPr>
        <w:tc>
          <w:tcPr>
            <w:tcW w:w="1372" w:type="pct"/>
            <w:vAlign w:val="center"/>
          </w:tcPr>
          <w:p w14:paraId="7480F8A3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Nombre</w:t>
            </w:r>
          </w:p>
        </w:tc>
        <w:tc>
          <w:tcPr>
            <w:tcW w:w="1352" w:type="pct"/>
            <w:vAlign w:val="center"/>
          </w:tcPr>
          <w:p w14:paraId="12CF7A1B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Cargo</w:t>
            </w:r>
          </w:p>
        </w:tc>
        <w:tc>
          <w:tcPr>
            <w:tcW w:w="835" w:type="pct"/>
            <w:vAlign w:val="center"/>
          </w:tcPr>
          <w:p w14:paraId="3C8C1F12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Fecha</w:t>
            </w:r>
          </w:p>
        </w:tc>
        <w:tc>
          <w:tcPr>
            <w:tcW w:w="1441" w:type="pct"/>
            <w:vAlign w:val="center"/>
          </w:tcPr>
          <w:p w14:paraId="6690D765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Firma</w:t>
            </w:r>
          </w:p>
        </w:tc>
      </w:tr>
      <w:bookmarkEnd w:id="10"/>
      <w:tr w:rsidR="00A25AFD" w:rsidRPr="001514F9" w14:paraId="41CDD323" w14:textId="77777777" w:rsidTr="007E5C05">
        <w:trPr>
          <w:trHeight w:val="1020"/>
          <w:jc w:val="center"/>
        </w:trPr>
        <w:tc>
          <w:tcPr>
            <w:tcW w:w="1372" w:type="pct"/>
            <w:vAlign w:val="center"/>
          </w:tcPr>
          <w:p w14:paraId="7C6F3F55" w14:textId="25C8D242" w:rsidR="00A25AFD" w:rsidRPr="001514F9" w:rsidRDefault="003D5E7A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lastRenderedPageBreak/>
              <w:t>José David Gangotena</w:t>
            </w:r>
          </w:p>
        </w:tc>
        <w:tc>
          <w:tcPr>
            <w:tcW w:w="1352" w:type="pct"/>
            <w:vAlign w:val="center"/>
          </w:tcPr>
          <w:p w14:paraId="52DD9631" w14:textId="5B5542EB" w:rsidR="00A25AFD" w:rsidRPr="001514F9" w:rsidRDefault="003D5E7A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Director de Promoción de Servicios</w:t>
            </w:r>
          </w:p>
        </w:tc>
        <w:tc>
          <w:tcPr>
            <w:tcW w:w="835" w:type="pct"/>
            <w:vAlign w:val="center"/>
          </w:tcPr>
          <w:p w14:paraId="19D7A873" w14:textId="4FB6B680" w:rsidR="00A25AFD" w:rsidRPr="001514F9" w:rsidRDefault="00053B1C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Mes año</w:t>
            </w:r>
          </w:p>
        </w:tc>
        <w:tc>
          <w:tcPr>
            <w:tcW w:w="1441" w:type="pct"/>
            <w:vAlign w:val="center"/>
          </w:tcPr>
          <w:p w14:paraId="016604AB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</w:p>
        </w:tc>
      </w:tr>
      <w:tr w:rsidR="00A25AFD" w:rsidRPr="001514F9" w14:paraId="2B44F7A1" w14:textId="77777777" w:rsidTr="00F56B2D">
        <w:trPr>
          <w:trHeight w:val="283"/>
          <w:jc w:val="center"/>
        </w:trPr>
        <w:tc>
          <w:tcPr>
            <w:tcW w:w="5000" w:type="pct"/>
            <w:gridSpan w:val="4"/>
            <w:vAlign w:val="center"/>
          </w:tcPr>
          <w:p w14:paraId="1029B658" w14:textId="77777777" w:rsidR="00A25AFD" w:rsidRPr="001514F9" w:rsidRDefault="00A25AFD" w:rsidP="00816376">
            <w:pPr>
              <w:spacing w:after="0" w:line="240" w:lineRule="auto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ELABORADO POR:</w:t>
            </w:r>
          </w:p>
        </w:tc>
      </w:tr>
      <w:tr w:rsidR="00A25AFD" w:rsidRPr="001514F9" w14:paraId="7A75C6CC" w14:textId="77777777" w:rsidTr="00F56B2D">
        <w:trPr>
          <w:trHeight w:val="283"/>
          <w:jc w:val="center"/>
        </w:trPr>
        <w:tc>
          <w:tcPr>
            <w:tcW w:w="1372" w:type="pct"/>
            <w:vAlign w:val="center"/>
          </w:tcPr>
          <w:p w14:paraId="0FDCB508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Nombre</w:t>
            </w:r>
          </w:p>
        </w:tc>
        <w:tc>
          <w:tcPr>
            <w:tcW w:w="1352" w:type="pct"/>
            <w:vAlign w:val="center"/>
          </w:tcPr>
          <w:p w14:paraId="2119A9B5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Cargo</w:t>
            </w:r>
          </w:p>
        </w:tc>
        <w:tc>
          <w:tcPr>
            <w:tcW w:w="835" w:type="pct"/>
            <w:vAlign w:val="center"/>
          </w:tcPr>
          <w:p w14:paraId="70904843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Fecha</w:t>
            </w:r>
          </w:p>
        </w:tc>
        <w:tc>
          <w:tcPr>
            <w:tcW w:w="1441" w:type="pct"/>
            <w:vAlign w:val="center"/>
          </w:tcPr>
          <w:p w14:paraId="6A31256D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b/>
                <w:lang w:val="es-419"/>
              </w:rPr>
            </w:pPr>
            <w:r w:rsidRPr="001514F9">
              <w:rPr>
                <w:rFonts w:cs="Arial"/>
                <w:b/>
                <w:lang w:val="es-419"/>
              </w:rPr>
              <w:t>Firma</w:t>
            </w:r>
          </w:p>
        </w:tc>
      </w:tr>
      <w:tr w:rsidR="00A25AFD" w:rsidRPr="001514F9" w14:paraId="6D522D31" w14:textId="77777777" w:rsidTr="007E5C05">
        <w:trPr>
          <w:trHeight w:val="1020"/>
          <w:jc w:val="center"/>
        </w:trPr>
        <w:tc>
          <w:tcPr>
            <w:tcW w:w="1372" w:type="pct"/>
            <w:vAlign w:val="center"/>
          </w:tcPr>
          <w:p w14:paraId="13587826" w14:textId="412C6B84" w:rsidR="00A25AFD" w:rsidRPr="001514F9" w:rsidRDefault="003D5E7A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Cecibel Tualombo</w:t>
            </w:r>
          </w:p>
        </w:tc>
        <w:tc>
          <w:tcPr>
            <w:tcW w:w="1352" w:type="pct"/>
            <w:vAlign w:val="center"/>
          </w:tcPr>
          <w:p w14:paraId="4405FCFB" w14:textId="078F60D3" w:rsidR="00A25AFD" w:rsidRPr="001514F9" w:rsidRDefault="003D5E7A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Coordinador Ejecutor de Procesos 2</w:t>
            </w:r>
          </w:p>
        </w:tc>
        <w:tc>
          <w:tcPr>
            <w:tcW w:w="835" w:type="pct"/>
            <w:vAlign w:val="center"/>
          </w:tcPr>
          <w:p w14:paraId="34C70559" w14:textId="527CCD66" w:rsidR="00A25AFD" w:rsidRPr="001514F9" w:rsidRDefault="00053B1C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  <w:lang w:val="es-419"/>
              </w:rPr>
              <w:t>Mes año</w:t>
            </w:r>
          </w:p>
        </w:tc>
        <w:tc>
          <w:tcPr>
            <w:tcW w:w="1441" w:type="pct"/>
            <w:vAlign w:val="center"/>
          </w:tcPr>
          <w:p w14:paraId="5224EAD7" w14:textId="77777777" w:rsidR="00A25AFD" w:rsidRPr="001514F9" w:rsidRDefault="00A25AFD" w:rsidP="00816376">
            <w:pPr>
              <w:spacing w:after="0" w:line="240" w:lineRule="auto"/>
              <w:jc w:val="center"/>
              <w:rPr>
                <w:rFonts w:cs="Arial"/>
                <w:lang w:val="es-419"/>
              </w:rPr>
            </w:pPr>
          </w:p>
        </w:tc>
      </w:tr>
    </w:tbl>
    <w:p w14:paraId="5B6855E2" w14:textId="23FE0E54" w:rsidR="003C5B5F" w:rsidRPr="002951C1" w:rsidRDefault="003C5B5F" w:rsidP="003C5B5F">
      <w:pPr>
        <w:rPr>
          <w:rFonts w:cs="Arial"/>
          <w:color w:val="000000" w:themeColor="text1"/>
          <w:lang w:val="es-ES"/>
        </w:rPr>
      </w:pPr>
    </w:p>
    <w:p w14:paraId="46132B60" w14:textId="0296BE3D" w:rsidR="003C5B5F" w:rsidRDefault="003C5B5F" w:rsidP="002951C1">
      <w:pPr>
        <w:pStyle w:val="Ttulo1"/>
        <w:numPr>
          <w:ilvl w:val="0"/>
          <w:numId w:val="2"/>
        </w:numPr>
        <w:spacing w:after="240"/>
        <w:ind w:left="284" w:hanging="284"/>
        <w:rPr>
          <w:rFonts w:ascii="Arial" w:hAnsi="Arial" w:cs="Arial"/>
          <w:b w:val="0"/>
          <w:bCs/>
          <w:sz w:val="22"/>
          <w:szCs w:val="22"/>
          <w:lang w:val="es-ES"/>
        </w:rPr>
      </w:pPr>
      <w:bookmarkStart w:id="11" w:name="_Toc213767710"/>
      <w:r w:rsidRPr="002B34BD">
        <w:rPr>
          <w:rFonts w:ascii="Arial" w:hAnsi="Arial" w:cs="Arial"/>
          <w:bCs/>
          <w:sz w:val="22"/>
          <w:szCs w:val="22"/>
          <w:lang w:val="es-ES"/>
        </w:rPr>
        <w:t>ANEXOS</w:t>
      </w:r>
      <w:bookmarkEnd w:id="11"/>
    </w:p>
    <w:p w14:paraId="13009C53" w14:textId="77777777" w:rsidR="003C5B5F" w:rsidRPr="003C5B5F" w:rsidRDefault="003C5B5F" w:rsidP="003C5B5F">
      <w:pPr>
        <w:rPr>
          <w:lang w:val="es-ES"/>
        </w:rPr>
      </w:pPr>
    </w:p>
    <w:sectPr w:rsidR="003C5B5F" w:rsidRPr="003C5B5F" w:rsidSect="005D2E18">
      <w:headerReference w:type="even" r:id="rId8"/>
      <w:headerReference w:type="default" r:id="rId9"/>
      <w:headerReference w:type="first" r:id="rId10"/>
      <w:pgSz w:w="11900" w:h="16840"/>
      <w:pgMar w:top="1701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04B87" w14:textId="77777777" w:rsidR="001926B0" w:rsidRDefault="001926B0" w:rsidP="001D300B">
      <w:r>
        <w:separator/>
      </w:r>
    </w:p>
  </w:endnote>
  <w:endnote w:type="continuationSeparator" w:id="0">
    <w:p w14:paraId="70BCDF0C" w14:textId="77777777" w:rsidR="001926B0" w:rsidRDefault="001926B0" w:rsidP="001D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6236" w14:textId="77777777" w:rsidR="001926B0" w:rsidRDefault="001926B0" w:rsidP="001D300B">
      <w:r>
        <w:separator/>
      </w:r>
    </w:p>
  </w:footnote>
  <w:footnote w:type="continuationSeparator" w:id="0">
    <w:p w14:paraId="0315B52D" w14:textId="77777777" w:rsidR="001926B0" w:rsidRDefault="001926B0" w:rsidP="001D3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A760" w14:textId="001246BF" w:rsidR="001D300B" w:rsidRDefault="001926B0">
    <w:pPr>
      <w:pStyle w:val="Encabezado"/>
    </w:pPr>
    <w:r>
      <w:rPr>
        <w:noProof/>
      </w:rPr>
      <w:pict w14:anchorId="5830D0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73251" o:spid="_x0000_s1031" type="#_x0000_t75" style="position:absolute;margin-left:0;margin-top:0;width:625.5pt;height:884.35pt;z-index:-251659264;mso-position-horizontal:center;mso-position-horizontal-relative:margin;mso-position-vertical:center;mso-position-vertical-relative:margin" o:allowincell="f">
          <v:imagedata r:id="rId1" o:title="Formato-EPMMOP-Clasificació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66" w:type="dxa"/>
      <w:tblInd w:w="-998" w:type="dxa"/>
      <w:tblLayout w:type="fixed"/>
      <w:tblLook w:val="04A0" w:firstRow="1" w:lastRow="0" w:firstColumn="1" w:lastColumn="0" w:noHBand="0" w:noVBand="1"/>
    </w:tblPr>
    <w:tblGrid>
      <w:gridCol w:w="4110"/>
      <w:gridCol w:w="3684"/>
      <w:gridCol w:w="1417"/>
      <w:gridCol w:w="1555"/>
    </w:tblGrid>
    <w:tr w:rsidR="0060082C" w:rsidRPr="00B22073" w14:paraId="52E9F0BE" w14:textId="714045CC" w:rsidTr="00F91D94">
      <w:trPr>
        <w:cantSplit/>
        <w:trHeight w:val="284"/>
        <w:tblHeader/>
      </w:trPr>
      <w:tc>
        <w:tcPr>
          <w:tcW w:w="10766" w:type="dxa"/>
          <w:gridSpan w:val="4"/>
          <w:tcBorders>
            <w:top w:val="single" w:sz="4" w:space="0" w:color="FFFFFF" w:themeColor="background1"/>
            <w:left w:val="single" w:sz="4" w:space="0" w:color="FFFFFF" w:themeColor="background1"/>
            <w:right w:val="single" w:sz="4" w:space="0" w:color="FFFFFF"/>
          </w:tcBorders>
        </w:tcPr>
        <w:p w14:paraId="49C28CFC" w14:textId="77777777" w:rsidR="0060082C" w:rsidRPr="00B22073" w:rsidRDefault="0060082C">
          <w:pPr>
            <w:pStyle w:val="Encabezado"/>
            <w:rPr>
              <w:sz w:val="12"/>
              <w:szCs w:val="12"/>
            </w:rPr>
          </w:pPr>
        </w:p>
      </w:tc>
    </w:tr>
    <w:tr w:rsidR="004A5197" w:rsidRPr="001A0FE4" w14:paraId="7F7196BB" w14:textId="47A76C59" w:rsidTr="00F91D94">
      <w:trPr>
        <w:cantSplit/>
        <w:trHeight w:val="284"/>
        <w:tblHeader/>
      </w:trPr>
      <w:tc>
        <w:tcPr>
          <w:tcW w:w="4111" w:type="dxa"/>
          <w:vMerge w:val="restart"/>
          <w:vAlign w:val="center"/>
        </w:tcPr>
        <w:p w14:paraId="6A4051B0" w14:textId="68DBB0B1" w:rsidR="000C66E2" w:rsidRDefault="000C66E2" w:rsidP="009577CC">
          <w:pPr>
            <w:pStyle w:val="Encabezado"/>
            <w:jc w:val="center"/>
          </w:pPr>
          <w:r>
            <w:rPr>
              <w:noProof/>
              <w:sz w:val="22"/>
              <w:szCs w:val="22"/>
              <w:lang w:val="es-MX" w:eastAsia="es-MX"/>
            </w:rPr>
            <w:drawing>
              <wp:inline distT="0" distB="0" distL="0" distR="0" wp14:anchorId="4F166E43" wp14:editId="17FFCC77">
                <wp:extent cx="2528515" cy="615302"/>
                <wp:effectExtent l="0" t="0" r="5715" b="0"/>
                <wp:docPr id="67608517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56569" cy="622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vAlign w:val="center"/>
        </w:tcPr>
        <w:p w14:paraId="73C57898" w14:textId="6101F1A4" w:rsidR="000C66E2" w:rsidRPr="002A22FC" w:rsidRDefault="006F0CE4" w:rsidP="002A22FC">
          <w:pPr>
            <w:pStyle w:val="Encabezado"/>
            <w:jc w:val="center"/>
            <w:rPr>
              <w:rFonts w:ascii="Montserrat" w:hAnsi="Montserrat"/>
              <w:b/>
              <w:bCs/>
              <w:sz w:val="18"/>
              <w:szCs w:val="18"/>
            </w:rPr>
          </w:pPr>
          <w:r w:rsidRPr="002A22FC">
            <w:rPr>
              <w:rFonts w:ascii="Montserrat" w:hAnsi="Montserrat"/>
              <w:b/>
              <w:bCs/>
              <w:sz w:val="18"/>
              <w:szCs w:val="18"/>
            </w:rPr>
            <w:t>Gerencia</w:t>
          </w:r>
          <w:r w:rsidR="00ED3E99">
            <w:rPr>
              <w:rFonts w:ascii="Montserrat" w:hAnsi="Montserrat"/>
              <w:b/>
              <w:bCs/>
              <w:sz w:val="18"/>
              <w:szCs w:val="18"/>
            </w:rPr>
            <w:t xml:space="preserve"> Comercial</w:t>
          </w:r>
        </w:p>
      </w:tc>
      <w:tc>
        <w:tcPr>
          <w:tcW w:w="2969" w:type="dxa"/>
          <w:gridSpan w:val="2"/>
          <w:vAlign w:val="center"/>
        </w:tcPr>
        <w:p w14:paraId="7CF47323" w14:textId="3D38C008" w:rsidR="000C66E2" w:rsidRPr="001A0FE4" w:rsidRDefault="000C66E2" w:rsidP="002B598A">
          <w:pPr>
            <w:pStyle w:val="Encabezado"/>
            <w:rPr>
              <w:rFonts w:ascii="Montserrat" w:hAnsi="Montserrat"/>
              <w:sz w:val="16"/>
              <w:szCs w:val="16"/>
              <w:lang w:val="pt-PT"/>
            </w:rPr>
          </w:pPr>
          <w:r w:rsidRPr="001A0FE4">
            <w:rPr>
              <w:rFonts w:ascii="Montserrat" w:hAnsi="Montserrat"/>
              <w:sz w:val="16"/>
              <w:szCs w:val="16"/>
              <w:lang w:val="pt-PT"/>
            </w:rPr>
            <w:t>Código:</w:t>
          </w:r>
          <w:r w:rsidR="001A0FE4" w:rsidRPr="001A0FE4">
            <w:rPr>
              <w:rFonts w:ascii="Montserrat" w:hAnsi="Montserrat"/>
              <w:sz w:val="16"/>
              <w:szCs w:val="16"/>
              <w:lang w:val="pt-PT"/>
            </w:rPr>
            <w:t xml:space="preserve"> </w:t>
          </w:r>
          <w:r w:rsidR="001A0FE4" w:rsidRPr="001A0FE4">
            <w:rPr>
              <w:rFonts w:ascii="Montserrat" w:hAnsi="Montserrat"/>
              <w:sz w:val="16"/>
              <w:szCs w:val="16"/>
              <w:lang w:val="pt-PT"/>
            </w:rPr>
            <w:t>INF-GCOM-I-056-2026</w:t>
          </w:r>
        </w:p>
      </w:tc>
    </w:tr>
    <w:tr w:rsidR="004A5197" w14:paraId="0740C383" w14:textId="48F1F9A1" w:rsidTr="00F91D94">
      <w:trPr>
        <w:cantSplit/>
        <w:trHeight w:val="284"/>
        <w:tblHeader/>
      </w:trPr>
      <w:tc>
        <w:tcPr>
          <w:tcW w:w="4111" w:type="dxa"/>
          <w:vMerge/>
        </w:tcPr>
        <w:p w14:paraId="4BC48207" w14:textId="77777777" w:rsidR="000C66E2" w:rsidRPr="001A0FE4" w:rsidRDefault="000C66E2">
          <w:pPr>
            <w:pStyle w:val="Encabezado"/>
            <w:rPr>
              <w:lang w:val="pt-PT"/>
            </w:rPr>
          </w:pPr>
        </w:p>
      </w:tc>
      <w:tc>
        <w:tcPr>
          <w:tcW w:w="3686" w:type="dxa"/>
          <w:vMerge/>
          <w:vAlign w:val="center"/>
        </w:tcPr>
        <w:p w14:paraId="4CBD2613" w14:textId="4D8A81C8" w:rsidR="000C66E2" w:rsidRPr="001A0FE4" w:rsidRDefault="000C66E2" w:rsidP="002A22FC">
          <w:pPr>
            <w:pStyle w:val="Encabezado"/>
            <w:jc w:val="center"/>
            <w:rPr>
              <w:rFonts w:ascii="Montserrat" w:hAnsi="Montserrat"/>
              <w:sz w:val="18"/>
              <w:szCs w:val="18"/>
              <w:lang w:val="pt-PT"/>
            </w:rPr>
          </w:pPr>
        </w:p>
      </w:tc>
      <w:tc>
        <w:tcPr>
          <w:tcW w:w="2969" w:type="dxa"/>
          <w:gridSpan w:val="2"/>
          <w:vAlign w:val="center"/>
        </w:tcPr>
        <w:p w14:paraId="06026F55" w14:textId="010C85F9" w:rsidR="000C66E2" w:rsidRPr="00C233B8" w:rsidRDefault="000C66E2" w:rsidP="002B598A">
          <w:pPr>
            <w:pStyle w:val="Encabezado"/>
            <w:rPr>
              <w:rFonts w:ascii="Montserrat" w:hAnsi="Montserrat"/>
              <w:sz w:val="16"/>
              <w:szCs w:val="16"/>
            </w:rPr>
          </w:pPr>
          <w:r w:rsidRPr="00C233B8">
            <w:rPr>
              <w:rFonts w:ascii="Montserrat" w:hAnsi="Montserrat"/>
              <w:sz w:val="16"/>
              <w:szCs w:val="16"/>
            </w:rPr>
            <w:t>Fecha</w:t>
          </w:r>
          <w:r w:rsidR="008E3A6F" w:rsidRPr="00C233B8">
            <w:rPr>
              <w:rFonts w:ascii="Montserrat" w:hAnsi="Montserrat"/>
              <w:sz w:val="16"/>
              <w:szCs w:val="16"/>
            </w:rPr>
            <w:t xml:space="preserve"> de emisión:</w:t>
          </w:r>
          <w:r w:rsidR="00953BB8">
            <w:rPr>
              <w:rFonts w:ascii="Montserrat" w:hAnsi="Montserrat"/>
              <w:sz w:val="16"/>
              <w:szCs w:val="16"/>
            </w:rPr>
            <w:t xml:space="preserve"> 30-06-2026</w:t>
          </w:r>
        </w:p>
      </w:tc>
    </w:tr>
    <w:tr w:rsidR="00F60F82" w14:paraId="52CF3B0B" w14:textId="5F05D6CA" w:rsidTr="00F60F82">
      <w:trPr>
        <w:cantSplit/>
        <w:trHeight w:val="284"/>
        <w:tblHeader/>
      </w:trPr>
      <w:tc>
        <w:tcPr>
          <w:tcW w:w="4111" w:type="dxa"/>
          <w:vMerge/>
        </w:tcPr>
        <w:p w14:paraId="270C854E" w14:textId="77777777" w:rsidR="00F60F82" w:rsidRDefault="00F60F82">
          <w:pPr>
            <w:pStyle w:val="Encabezado"/>
          </w:pPr>
        </w:p>
      </w:tc>
      <w:tc>
        <w:tcPr>
          <w:tcW w:w="3686" w:type="dxa"/>
          <w:vAlign w:val="center"/>
        </w:tcPr>
        <w:p w14:paraId="43B08F3A" w14:textId="7DEA8B00" w:rsidR="00F60F82" w:rsidRPr="002A22FC" w:rsidRDefault="00F60F82" w:rsidP="002A22FC">
          <w:pPr>
            <w:pStyle w:val="Encabezado"/>
            <w:jc w:val="center"/>
            <w:rPr>
              <w:rFonts w:ascii="Montserrat" w:hAnsi="Montserrat"/>
              <w:b/>
              <w:bCs/>
              <w:sz w:val="18"/>
              <w:szCs w:val="18"/>
            </w:rPr>
          </w:pPr>
          <w:r w:rsidRPr="002A22FC">
            <w:rPr>
              <w:rFonts w:ascii="Montserrat" w:hAnsi="Montserrat"/>
              <w:b/>
              <w:bCs/>
              <w:sz w:val="18"/>
              <w:szCs w:val="18"/>
            </w:rPr>
            <w:t>Dirección</w:t>
          </w:r>
          <w:r>
            <w:rPr>
              <w:rFonts w:ascii="Montserrat" w:hAnsi="Montserrat"/>
              <w:b/>
              <w:bCs/>
              <w:sz w:val="18"/>
              <w:szCs w:val="18"/>
            </w:rPr>
            <w:t xml:space="preserve"> </w:t>
          </w:r>
          <w:r w:rsidR="00ED3E99">
            <w:rPr>
              <w:rFonts w:ascii="Montserrat" w:hAnsi="Montserrat"/>
              <w:b/>
              <w:bCs/>
              <w:sz w:val="18"/>
              <w:szCs w:val="18"/>
            </w:rPr>
            <w:t>de Promoción de Servicios</w:t>
          </w:r>
        </w:p>
      </w:tc>
      <w:tc>
        <w:tcPr>
          <w:tcW w:w="1413" w:type="dxa"/>
          <w:vAlign w:val="center"/>
        </w:tcPr>
        <w:p w14:paraId="0D9AF9D5" w14:textId="47212914" w:rsidR="00F60F82" w:rsidRPr="00C233B8" w:rsidRDefault="00F60F82" w:rsidP="002B598A">
          <w:pPr>
            <w:pStyle w:val="Encabezado"/>
            <w:rPr>
              <w:rFonts w:ascii="Montserrat" w:hAnsi="Montserrat"/>
              <w:sz w:val="16"/>
              <w:szCs w:val="16"/>
            </w:rPr>
          </w:pPr>
          <w:r w:rsidRPr="00C233B8">
            <w:rPr>
              <w:rFonts w:ascii="Montserrat" w:hAnsi="Montserrat"/>
              <w:sz w:val="16"/>
              <w:szCs w:val="16"/>
            </w:rPr>
            <w:t>Versión: 1.0</w:t>
          </w:r>
        </w:p>
      </w:tc>
      <w:tc>
        <w:tcPr>
          <w:tcW w:w="1556" w:type="dxa"/>
          <w:vAlign w:val="center"/>
        </w:tcPr>
        <w:p w14:paraId="7E0DE310" w14:textId="0DE10398" w:rsidR="00F60F82" w:rsidRPr="00C233B8" w:rsidRDefault="00F60F82" w:rsidP="002B598A">
          <w:pPr>
            <w:pStyle w:val="Encabezado"/>
            <w:rPr>
              <w:rFonts w:ascii="Montserrat" w:hAnsi="Montserrat"/>
              <w:sz w:val="16"/>
              <w:szCs w:val="16"/>
            </w:rPr>
          </w:pPr>
          <w:r w:rsidRPr="00C233B8">
            <w:rPr>
              <w:rFonts w:ascii="Montserrat" w:hAnsi="Montserrat"/>
              <w:sz w:val="16"/>
              <w:szCs w:val="16"/>
            </w:rPr>
            <w:t xml:space="preserve">Página </w:t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fldChar w:fldCharType="begin"/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instrText xml:space="preserve"> PAGE  \* Arabic  \* MERGEFORMAT </w:instrText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fldChar w:fldCharType="separate"/>
          </w:r>
          <w:r>
            <w:rPr>
              <w:rFonts w:ascii="Montserrat" w:hAnsi="Montserrat"/>
              <w:b/>
              <w:bCs/>
              <w:sz w:val="16"/>
              <w:szCs w:val="16"/>
            </w:rPr>
            <w:t>1</w:t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fldChar w:fldCharType="end"/>
          </w:r>
          <w:r w:rsidRPr="00C233B8">
            <w:rPr>
              <w:rFonts w:ascii="Montserrat" w:hAnsi="Montserrat"/>
              <w:sz w:val="16"/>
              <w:szCs w:val="16"/>
            </w:rPr>
            <w:t xml:space="preserve"> de </w:t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fldChar w:fldCharType="begin"/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instrText xml:space="preserve"> NUMPAGES   \* MERGEFORMAT </w:instrText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fldChar w:fldCharType="separate"/>
          </w:r>
          <w:r>
            <w:rPr>
              <w:rFonts w:ascii="Montserrat" w:hAnsi="Montserrat"/>
              <w:b/>
              <w:bCs/>
              <w:sz w:val="16"/>
              <w:szCs w:val="16"/>
            </w:rPr>
            <w:t>4</w:t>
          </w:r>
          <w:r w:rsidRPr="00C233B8">
            <w:rPr>
              <w:rFonts w:ascii="Montserrat" w:hAnsi="Montserrat"/>
              <w:b/>
              <w:bCs/>
              <w:sz w:val="16"/>
              <w:szCs w:val="16"/>
            </w:rPr>
            <w:fldChar w:fldCharType="end"/>
          </w:r>
        </w:p>
      </w:tc>
    </w:tr>
    <w:tr w:rsidR="004A5197" w14:paraId="0E1C6DF9" w14:textId="77777777" w:rsidTr="00F91D94">
      <w:trPr>
        <w:cantSplit/>
        <w:trHeight w:val="284"/>
        <w:tblHeader/>
      </w:trPr>
      <w:tc>
        <w:tcPr>
          <w:tcW w:w="4111" w:type="dxa"/>
          <w:vMerge/>
        </w:tcPr>
        <w:p w14:paraId="56559966" w14:textId="77777777" w:rsidR="002A22FC" w:rsidRDefault="002A22FC">
          <w:pPr>
            <w:pStyle w:val="Encabezado"/>
          </w:pPr>
        </w:p>
      </w:tc>
      <w:tc>
        <w:tcPr>
          <w:tcW w:w="3686" w:type="dxa"/>
          <w:vMerge w:val="restart"/>
          <w:vAlign w:val="center"/>
        </w:tcPr>
        <w:p w14:paraId="2CEAD26B" w14:textId="0BF9D9C8" w:rsidR="00901D72" w:rsidRPr="00901D72" w:rsidRDefault="00953BB8" w:rsidP="00901D72">
          <w:pPr>
            <w:pStyle w:val="Encabezado"/>
            <w:jc w:val="center"/>
            <w:rPr>
              <w:rFonts w:ascii="Montserrat" w:hAnsi="Montserrat"/>
              <w:sz w:val="16"/>
              <w:szCs w:val="16"/>
            </w:rPr>
          </w:pPr>
          <w:r>
            <w:rPr>
              <w:rFonts w:ascii="Montserrat" w:hAnsi="Montserrat"/>
              <w:sz w:val="16"/>
              <w:szCs w:val="16"/>
            </w:rPr>
            <w:t>Informe</w:t>
          </w:r>
          <w:r w:rsidR="00C233B8" w:rsidRPr="00C233B8">
            <w:rPr>
              <w:rFonts w:ascii="Montserrat" w:hAnsi="Montserrat"/>
              <w:sz w:val="16"/>
              <w:szCs w:val="16"/>
            </w:rPr>
            <w:t xml:space="preserve"> – </w:t>
          </w:r>
          <w:r w:rsidR="00ED3E99">
            <w:rPr>
              <w:rFonts w:ascii="Montserrat" w:hAnsi="Montserrat"/>
              <w:sz w:val="16"/>
              <w:szCs w:val="16"/>
            </w:rPr>
            <w:t>E</w:t>
          </w:r>
          <w:r w:rsidR="00ED3E99" w:rsidRPr="00ED3E99">
            <w:rPr>
              <w:rFonts w:ascii="Montserrat" w:hAnsi="Montserrat"/>
              <w:sz w:val="16"/>
              <w:szCs w:val="16"/>
            </w:rPr>
            <w:t>studio de mercado – distribución comercial parque bicentenario</w:t>
          </w:r>
        </w:p>
      </w:tc>
      <w:tc>
        <w:tcPr>
          <w:tcW w:w="2969" w:type="dxa"/>
          <w:gridSpan w:val="2"/>
          <w:vAlign w:val="center"/>
        </w:tcPr>
        <w:p w14:paraId="47973015" w14:textId="2055543E" w:rsidR="002A22FC" w:rsidRPr="00C233B8" w:rsidRDefault="00F60F82" w:rsidP="00F60F82">
          <w:pPr>
            <w:pStyle w:val="Encabezado"/>
            <w:jc w:val="center"/>
            <w:rPr>
              <w:rFonts w:ascii="Montserrat" w:hAnsi="Montserrat"/>
              <w:sz w:val="16"/>
              <w:szCs w:val="16"/>
            </w:rPr>
          </w:pPr>
          <w:r>
            <w:rPr>
              <w:rFonts w:ascii="Montserrat" w:hAnsi="Montserrat"/>
              <w:sz w:val="16"/>
              <w:szCs w:val="16"/>
            </w:rPr>
            <w:t>TIPO DE CLASIFICACIÓN</w:t>
          </w:r>
        </w:p>
      </w:tc>
    </w:tr>
    <w:tr w:rsidR="00C233B8" w14:paraId="3D5982EE" w14:textId="0D6F083F" w:rsidTr="00F91D94">
      <w:trPr>
        <w:cantSplit/>
        <w:trHeight w:val="284"/>
        <w:tblHeader/>
      </w:trPr>
      <w:tc>
        <w:tcPr>
          <w:tcW w:w="4111" w:type="dxa"/>
          <w:vMerge/>
        </w:tcPr>
        <w:p w14:paraId="34A836C3" w14:textId="77777777" w:rsidR="002A22FC" w:rsidRDefault="002A22FC">
          <w:pPr>
            <w:pStyle w:val="Encabezado"/>
          </w:pPr>
        </w:p>
      </w:tc>
      <w:tc>
        <w:tcPr>
          <w:tcW w:w="3686" w:type="dxa"/>
          <w:vMerge/>
          <w:vAlign w:val="center"/>
        </w:tcPr>
        <w:p w14:paraId="7318F02E" w14:textId="3392E13F" w:rsidR="002A22FC" w:rsidRPr="00441DA9" w:rsidRDefault="002A22FC" w:rsidP="00441DA9">
          <w:pPr>
            <w:pStyle w:val="Encabezado"/>
            <w:rPr>
              <w:rFonts w:ascii="Montserrat" w:hAnsi="Montserrat"/>
              <w:sz w:val="18"/>
              <w:szCs w:val="18"/>
            </w:rPr>
          </w:pPr>
        </w:p>
      </w:tc>
      <w:tc>
        <w:tcPr>
          <w:tcW w:w="1418" w:type="dxa"/>
          <w:vAlign w:val="center"/>
        </w:tcPr>
        <w:p w14:paraId="1EC31717" w14:textId="63F9841F" w:rsidR="002A22FC" w:rsidRPr="00C233B8" w:rsidRDefault="002A22FC" w:rsidP="0060082C">
          <w:pPr>
            <w:pStyle w:val="Encabezado"/>
            <w:jc w:val="center"/>
            <w:rPr>
              <w:rFonts w:ascii="Montserrat" w:hAnsi="Montserrat"/>
              <w:sz w:val="16"/>
              <w:szCs w:val="16"/>
            </w:rPr>
          </w:pPr>
          <w:r w:rsidRPr="00C233B8">
            <w:rPr>
              <w:rFonts w:ascii="Montserrat" w:hAnsi="Montserrat"/>
              <w:sz w:val="16"/>
              <w:szCs w:val="16"/>
            </w:rPr>
            <w:t>Reservada ()</w:t>
          </w:r>
        </w:p>
      </w:tc>
      <w:tc>
        <w:tcPr>
          <w:tcW w:w="1551" w:type="dxa"/>
          <w:vAlign w:val="center"/>
        </w:tcPr>
        <w:p w14:paraId="779BFE46" w14:textId="3E00D752" w:rsidR="002A22FC" w:rsidRPr="00C233B8" w:rsidRDefault="002A22FC" w:rsidP="0060082C">
          <w:pPr>
            <w:pStyle w:val="Encabezado"/>
            <w:jc w:val="center"/>
            <w:rPr>
              <w:rFonts w:ascii="Montserrat" w:hAnsi="Montserrat"/>
              <w:sz w:val="16"/>
              <w:szCs w:val="16"/>
            </w:rPr>
          </w:pPr>
          <w:r w:rsidRPr="00C233B8">
            <w:rPr>
              <w:rFonts w:ascii="Montserrat" w:hAnsi="Montserrat"/>
              <w:sz w:val="16"/>
              <w:szCs w:val="16"/>
            </w:rPr>
            <w:t>Confidencial ()</w:t>
          </w:r>
        </w:p>
      </w:tc>
    </w:tr>
    <w:tr w:rsidR="00C233B8" w14:paraId="3EC93335" w14:textId="77777777" w:rsidTr="00F91D94">
      <w:trPr>
        <w:cantSplit/>
        <w:trHeight w:val="284"/>
        <w:tblHeader/>
      </w:trPr>
      <w:tc>
        <w:tcPr>
          <w:tcW w:w="4111" w:type="dxa"/>
          <w:vMerge/>
        </w:tcPr>
        <w:p w14:paraId="328E13A0" w14:textId="77777777" w:rsidR="002A22FC" w:rsidRDefault="002A22FC">
          <w:pPr>
            <w:pStyle w:val="Encabezado"/>
          </w:pPr>
        </w:p>
      </w:tc>
      <w:tc>
        <w:tcPr>
          <w:tcW w:w="3686" w:type="dxa"/>
          <w:vMerge/>
          <w:vAlign w:val="center"/>
        </w:tcPr>
        <w:p w14:paraId="0F93B99F" w14:textId="77777777" w:rsidR="002A22FC" w:rsidRDefault="002A22FC" w:rsidP="00441DA9">
          <w:pPr>
            <w:pStyle w:val="Encabezado"/>
            <w:rPr>
              <w:rFonts w:ascii="Montserrat" w:hAnsi="Montserrat"/>
              <w:sz w:val="18"/>
              <w:szCs w:val="18"/>
            </w:rPr>
          </w:pPr>
        </w:p>
      </w:tc>
      <w:tc>
        <w:tcPr>
          <w:tcW w:w="1418" w:type="dxa"/>
          <w:vAlign w:val="center"/>
        </w:tcPr>
        <w:p w14:paraId="3144C0BC" w14:textId="587C64BE" w:rsidR="002A22FC" w:rsidRPr="00C233B8" w:rsidRDefault="002A22FC" w:rsidP="0060082C">
          <w:pPr>
            <w:pStyle w:val="Encabezado"/>
            <w:jc w:val="center"/>
            <w:rPr>
              <w:rFonts w:ascii="Montserrat" w:hAnsi="Montserrat"/>
              <w:sz w:val="16"/>
              <w:szCs w:val="16"/>
            </w:rPr>
          </w:pPr>
          <w:r w:rsidRPr="00C233B8">
            <w:rPr>
              <w:rFonts w:ascii="Montserrat" w:hAnsi="Montserrat"/>
              <w:sz w:val="16"/>
              <w:szCs w:val="16"/>
            </w:rPr>
            <w:t>Uso Interno (</w:t>
          </w:r>
          <w:r w:rsidR="00953BB8">
            <w:rPr>
              <w:rFonts w:ascii="Montserrat" w:hAnsi="Montserrat"/>
              <w:sz w:val="16"/>
              <w:szCs w:val="16"/>
            </w:rPr>
            <w:t>x</w:t>
          </w:r>
          <w:r w:rsidRPr="00C233B8">
            <w:rPr>
              <w:rFonts w:ascii="Montserrat" w:hAnsi="Montserrat"/>
              <w:sz w:val="16"/>
              <w:szCs w:val="16"/>
            </w:rPr>
            <w:t>)</w:t>
          </w:r>
        </w:p>
      </w:tc>
      <w:tc>
        <w:tcPr>
          <w:tcW w:w="1551" w:type="dxa"/>
          <w:vAlign w:val="center"/>
        </w:tcPr>
        <w:p w14:paraId="35A2BA13" w14:textId="1184A67F" w:rsidR="002A22FC" w:rsidRPr="00C233B8" w:rsidRDefault="002A22FC" w:rsidP="0060082C">
          <w:pPr>
            <w:pStyle w:val="Encabezado"/>
            <w:jc w:val="center"/>
            <w:rPr>
              <w:rFonts w:ascii="Montserrat" w:hAnsi="Montserrat"/>
              <w:sz w:val="16"/>
              <w:szCs w:val="16"/>
            </w:rPr>
          </w:pPr>
          <w:r w:rsidRPr="00C233B8">
            <w:rPr>
              <w:rFonts w:ascii="Montserrat" w:hAnsi="Montserrat"/>
              <w:sz w:val="16"/>
              <w:szCs w:val="16"/>
            </w:rPr>
            <w:t>Pública ()</w:t>
          </w:r>
        </w:p>
      </w:tc>
    </w:tr>
  </w:tbl>
  <w:p w14:paraId="03689A5C" w14:textId="63BC74ED" w:rsidR="001D300B" w:rsidRDefault="001926B0">
    <w:pPr>
      <w:pStyle w:val="Encabezado"/>
    </w:pPr>
    <w:r>
      <w:rPr>
        <w:noProof/>
      </w:rPr>
      <w:pict w14:anchorId="4FDEA4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73252" o:spid="_x0000_s1032" type="#_x0000_t75" style="position:absolute;margin-left:-13.3pt;margin-top:-43.4pt;width:625.5pt;height:884.35pt;z-index:-251658240;mso-position-horizontal:absolute;mso-position-horizontal-relative:page;mso-position-vertical:absolute;mso-position-vertical-relative:page" o:allowincell="f">
          <v:imagedata r:id="rId2" o:title="Formato-EPMMOP-Clasificación"/>
          <w10:wrap anchorx="page" anchory="page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4790" w14:textId="6D09AD94" w:rsidR="001D300B" w:rsidRDefault="001926B0">
    <w:pPr>
      <w:pStyle w:val="Encabezado"/>
    </w:pPr>
    <w:r>
      <w:rPr>
        <w:noProof/>
      </w:rPr>
      <w:pict w14:anchorId="2754EC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73250" o:spid="_x0000_s1030" type="#_x0000_t75" style="position:absolute;margin-left:0;margin-top:0;width:625.5pt;height:884.35pt;z-index:-251660288;mso-position-horizontal:center;mso-position-horizontal-relative:margin;mso-position-vertical:center;mso-position-vertical-relative:margin" o:allowincell="f">
          <v:imagedata r:id="rId1" o:title="Formato-EPMMOP-Clasificació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CDB"/>
    <w:multiLevelType w:val="hybridMultilevel"/>
    <w:tmpl w:val="0E588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6082"/>
    <w:multiLevelType w:val="hybridMultilevel"/>
    <w:tmpl w:val="330E24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452F7"/>
    <w:multiLevelType w:val="multilevel"/>
    <w:tmpl w:val="FB3267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BE84126"/>
    <w:multiLevelType w:val="hybridMultilevel"/>
    <w:tmpl w:val="009822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07956"/>
    <w:multiLevelType w:val="multilevel"/>
    <w:tmpl w:val="510E07E4"/>
    <w:lvl w:ilvl="0">
      <w:start w:val="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AA6BCA"/>
    <w:multiLevelType w:val="hybridMultilevel"/>
    <w:tmpl w:val="01124D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40F12"/>
    <w:multiLevelType w:val="hybridMultilevel"/>
    <w:tmpl w:val="A3E4E3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816E9"/>
    <w:multiLevelType w:val="hybridMultilevel"/>
    <w:tmpl w:val="507E80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B6745"/>
    <w:multiLevelType w:val="hybridMultilevel"/>
    <w:tmpl w:val="2730C5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C3201"/>
    <w:multiLevelType w:val="multilevel"/>
    <w:tmpl w:val="CBEA6C38"/>
    <w:lvl w:ilvl="0">
      <w:start w:val="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6C3391A"/>
    <w:multiLevelType w:val="hybridMultilevel"/>
    <w:tmpl w:val="9398B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72D75"/>
    <w:multiLevelType w:val="multilevel"/>
    <w:tmpl w:val="FB3267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09C0B05"/>
    <w:multiLevelType w:val="hybridMultilevel"/>
    <w:tmpl w:val="906CF39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94242"/>
    <w:multiLevelType w:val="hybridMultilevel"/>
    <w:tmpl w:val="7DBC03C6"/>
    <w:lvl w:ilvl="0" w:tplc="573E6186">
      <w:start w:val="1"/>
      <w:numFmt w:val="bullet"/>
      <w:lvlText w:val="-"/>
      <w:lvlJc w:val="left"/>
      <w:pPr>
        <w:ind w:left="720" w:hanging="360"/>
      </w:pPr>
      <w:rPr>
        <w:rFonts w:ascii="Montserrat" w:eastAsia="Calibri" w:hAnsi="Montserrat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F6450"/>
    <w:multiLevelType w:val="hybridMultilevel"/>
    <w:tmpl w:val="47ACFFD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8514BE"/>
    <w:multiLevelType w:val="hybridMultilevel"/>
    <w:tmpl w:val="F75C3964"/>
    <w:lvl w:ilvl="0" w:tplc="AD040D14">
      <w:start w:val="10"/>
      <w:numFmt w:val="bullet"/>
      <w:lvlText w:val="•"/>
      <w:lvlJc w:val="left"/>
      <w:pPr>
        <w:ind w:left="1065" w:hanging="705"/>
      </w:pPr>
      <w:rPr>
        <w:rFonts w:ascii="Arial" w:eastAsia="Calibr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C46CA"/>
    <w:multiLevelType w:val="multilevel"/>
    <w:tmpl w:val="CBEA6C38"/>
    <w:lvl w:ilvl="0">
      <w:start w:val="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00823140">
    <w:abstractNumId w:val="13"/>
  </w:num>
  <w:num w:numId="2" w16cid:durableId="124082054">
    <w:abstractNumId w:val="11"/>
  </w:num>
  <w:num w:numId="3" w16cid:durableId="1791361814">
    <w:abstractNumId w:val="0"/>
  </w:num>
  <w:num w:numId="4" w16cid:durableId="78020018">
    <w:abstractNumId w:val="10"/>
  </w:num>
  <w:num w:numId="5" w16cid:durableId="270860357">
    <w:abstractNumId w:val="1"/>
  </w:num>
  <w:num w:numId="6" w16cid:durableId="1500806647">
    <w:abstractNumId w:val="5"/>
  </w:num>
  <w:num w:numId="7" w16cid:durableId="255210106">
    <w:abstractNumId w:val="6"/>
  </w:num>
  <w:num w:numId="8" w16cid:durableId="2102946974">
    <w:abstractNumId w:val="8"/>
  </w:num>
  <w:num w:numId="9" w16cid:durableId="1083406215">
    <w:abstractNumId w:val="7"/>
  </w:num>
  <w:num w:numId="10" w16cid:durableId="925651997">
    <w:abstractNumId w:val="12"/>
  </w:num>
  <w:num w:numId="11" w16cid:durableId="872116852">
    <w:abstractNumId w:val="3"/>
  </w:num>
  <w:num w:numId="12" w16cid:durableId="1548491562">
    <w:abstractNumId w:val="15"/>
  </w:num>
  <w:num w:numId="13" w16cid:durableId="122307121">
    <w:abstractNumId w:val="2"/>
  </w:num>
  <w:num w:numId="14" w16cid:durableId="22102068">
    <w:abstractNumId w:val="4"/>
  </w:num>
  <w:num w:numId="15" w16cid:durableId="534318467">
    <w:abstractNumId w:val="16"/>
  </w:num>
  <w:num w:numId="16" w16cid:durableId="1782676720">
    <w:abstractNumId w:val="9"/>
  </w:num>
  <w:num w:numId="17" w16cid:durableId="7166664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6B"/>
    <w:rsid w:val="00037CAE"/>
    <w:rsid w:val="00053B1C"/>
    <w:rsid w:val="000610F4"/>
    <w:rsid w:val="000C66E2"/>
    <w:rsid w:val="00116C8D"/>
    <w:rsid w:val="001443DF"/>
    <w:rsid w:val="001718E9"/>
    <w:rsid w:val="00187AEE"/>
    <w:rsid w:val="001926B0"/>
    <w:rsid w:val="001A0FE4"/>
    <w:rsid w:val="001B3F3F"/>
    <w:rsid w:val="001D300B"/>
    <w:rsid w:val="001E2F50"/>
    <w:rsid w:val="001F3776"/>
    <w:rsid w:val="0023066B"/>
    <w:rsid w:val="0023708B"/>
    <w:rsid w:val="00241A5E"/>
    <w:rsid w:val="00252832"/>
    <w:rsid w:val="0027601B"/>
    <w:rsid w:val="0027765A"/>
    <w:rsid w:val="00292871"/>
    <w:rsid w:val="002951C1"/>
    <w:rsid w:val="002A22FC"/>
    <w:rsid w:val="002B34BD"/>
    <w:rsid w:val="002B448B"/>
    <w:rsid w:val="002B598A"/>
    <w:rsid w:val="002C2AD8"/>
    <w:rsid w:val="002C3AD5"/>
    <w:rsid w:val="002D350E"/>
    <w:rsid w:val="002F7494"/>
    <w:rsid w:val="00304DB7"/>
    <w:rsid w:val="00305BC8"/>
    <w:rsid w:val="003663A7"/>
    <w:rsid w:val="003807DF"/>
    <w:rsid w:val="003837DC"/>
    <w:rsid w:val="003A4F48"/>
    <w:rsid w:val="003A779F"/>
    <w:rsid w:val="003B5B8A"/>
    <w:rsid w:val="003C5B5F"/>
    <w:rsid w:val="003D5E7A"/>
    <w:rsid w:val="003E00A5"/>
    <w:rsid w:val="00402BE4"/>
    <w:rsid w:val="00416A96"/>
    <w:rsid w:val="00421952"/>
    <w:rsid w:val="00436E36"/>
    <w:rsid w:val="0044071F"/>
    <w:rsid w:val="0044142C"/>
    <w:rsid w:val="00441DA9"/>
    <w:rsid w:val="0047691B"/>
    <w:rsid w:val="00480D4D"/>
    <w:rsid w:val="004A2115"/>
    <w:rsid w:val="004A5197"/>
    <w:rsid w:val="004B7926"/>
    <w:rsid w:val="004C3B44"/>
    <w:rsid w:val="004D5AD1"/>
    <w:rsid w:val="0051116E"/>
    <w:rsid w:val="005271C2"/>
    <w:rsid w:val="005344A8"/>
    <w:rsid w:val="00537883"/>
    <w:rsid w:val="00542C73"/>
    <w:rsid w:val="005726C8"/>
    <w:rsid w:val="005821D3"/>
    <w:rsid w:val="005870C0"/>
    <w:rsid w:val="00594BDA"/>
    <w:rsid w:val="005A0994"/>
    <w:rsid w:val="005A5FF2"/>
    <w:rsid w:val="005C3B97"/>
    <w:rsid w:val="005C7942"/>
    <w:rsid w:val="005D1D4E"/>
    <w:rsid w:val="005D2E18"/>
    <w:rsid w:val="0060082C"/>
    <w:rsid w:val="00627FFA"/>
    <w:rsid w:val="006337EA"/>
    <w:rsid w:val="00641185"/>
    <w:rsid w:val="00641EA1"/>
    <w:rsid w:val="00652BB9"/>
    <w:rsid w:val="0069795F"/>
    <w:rsid w:val="006B281C"/>
    <w:rsid w:val="006B4B4E"/>
    <w:rsid w:val="006D3986"/>
    <w:rsid w:val="006E0175"/>
    <w:rsid w:val="006E1C9B"/>
    <w:rsid w:val="006F0CE4"/>
    <w:rsid w:val="00713278"/>
    <w:rsid w:val="00741026"/>
    <w:rsid w:val="00746A45"/>
    <w:rsid w:val="007512AB"/>
    <w:rsid w:val="00772570"/>
    <w:rsid w:val="007920C1"/>
    <w:rsid w:val="00793C3F"/>
    <w:rsid w:val="007B3E74"/>
    <w:rsid w:val="007C38B4"/>
    <w:rsid w:val="007D01EC"/>
    <w:rsid w:val="007E1C87"/>
    <w:rsid w:val="007E5C05"/>
    <w:rsid w:val="00880DC7"/>
    <w:rsid w:val="00886EA0"/>
    <w:rsid w:val="008B448C"/>
    <w:rsid w:val="008E3A6F"/>
    <w:rsid w:val="00901D72"/>
    <w:rsid w:val="00907495"/>
    <w:rsid w:val="00913EB4"/>
    <w:rsid w:val="00953BB8"/>
    <w:rsid w:val="009577CC"/>
    <w:rsid w:val="00970F6B"/>
    <w:rsid w:val="00971BC3"/>
    <w:rsid w:val="009A380D"/>
    <w:rsid w:val="009F57B2"/>
    <w:rsid w:val="00A03F3D"/>
    <w:rsid w:val="00A25AFD"/>
    <w:rsid w:val="00A810B5"/>
    <w:rsid w:val="00A96959"/>
    <w:rsid w:val="00AE291D"/>
    <w:rsid w:val="00AF16D2"/>
    <w:rsid w:val="00B061AE"/>
    <w:rsid w:val="00B07009"/>
    <w:rsid w:val="00B22073"/>
    <w:rsid w:val="00B225B8"/>
    <w:rsid w:val="00B41474"/>
    <w:rsid w:val="00B4483D"/>
    <w:rsid w:val="00B621D8"/>
    <w:rsid w:val="00B94E7A"/>
    <w:rsid w:val="00BB32F3"/>
    <w:rsid w:val="00BC2359"/>
    <w:rsid w:val="00BC6660"/>
    <w:rsid w:val="00BD559B"/>
    <w:rsid w:val="00BD7F04"/>
    <w:rsid w:val="00C049A1"/>
    <w:rsid w:val="00C052D8"/>
    <w:rsid w:val="00C233B8"/>
    <w:rsid w:val="00C25015"/>
    <w:rsid w:val="00C365D1"/>
    <w:rsid w:val="00C75BFF"/>
    <w:rsid w:val="00C83628"/>
    <w:rsid w:val="00C8383C"/>
    <w:rsid w:val="00C9553A"/>
    <w:rsid w:val="00CB08C0"/>
    <w:rsid w:val="00CB1AD6"/>
    <w:rsid w:val="00CC0B42"/>
    <w:rsid w:val="00CC2CC8"/>
    <w:rsid w:val="00CD532D"/>
    <w:rsid w:val="00D0142B"/>
    <w:rsid w:val="00D02B61"/>
    <w:rsid w:val="00D14B4E"/>
    <w:rsid w:val="00D5129A"/>
    <w:rsid w:val="00D771B4"/>
    <w:rsid w:val="00DA77DC"/>
    <w:rsid w:val="00DB1295"/>
    <w:rsid w:val="00DB782F"/>
    <w:rsid w:val="00DD5F0A"/>
    <w:rsid w:val="00DF1289"/>
    <w:rsid w:val="00E01842"/>
    <w:rsid w:val="00E02DAB"/>
    <w:rsid w:val="00E11A41"/>
    <w:rsid w:val="00E22BAB"/>
    <w:rsid w:val="00E66C56"/>
    <w:rsid w:val="00E67197"/>
    <w:rsid w:val="00E6720F"/>
    <w:rsid w:val="00EC37D6"/>
    <w:rsid w:val="00ED3E99"/>
    <w:rsid w:val="00F06824"/>
    <w:rsid w:val="00F30B5F"/>
    <w:rsid w:val="00F44C24"/>
    <w:rsid w:val="00F56B2D"/>
    <w:rsid w:val="00F60F82"/>
    <w:rsid w:val="00F64637"/>
    <w:rsid w:val="00F648BF"/>
    <w:rsid w:val="00F75BB7"/>
    <w:rsid w:val="00F916D9"/>
    <w:rsid w:val="00F91D94"/>
    <w:rsid w:val="00FB48C7"/>
    <w:rsid w:val="00FB6D9B"/>
    <w:rsid w:val="00FD0FF2"/>
    <w:rsid w:val="00FE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8862F"/>
  <w15:chartTrackingRefBased/>
  <w15:docId w15:val="{06130CE3-FA25-406B-970C-2F41F653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42B"/>
    <w:pPr>
      <w:spacing w:after="160" w:line="256" w:lineRule="auto"/>
      <w:jc w:val="both"/>
    </w:pPr>
    <w:rPr>
      <w:rFonts w:ascii="Arial" w:eastAsia="Calibri" w:hAnsi="Arial" w:cs="Calibri"/>
      <w:color w:val="000000"/>
      <w:sz w:val="22"/>
      <w:szCs w:val="22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BC6660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6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00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D300B"/>
  </w:style>
  <w:style w:type="paragraph" w:styleId="Piedepgina">
    <w:name w:val="footer"/>
    <w:basedOn w:val="Normal"/>
    <w:link w:val="PiedepginaCar"/>
    <w:uiPriority w:val="99"/>
    <w:unhideWhenUsed/>
    <w:rsid w:val="001D300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D300B"/>
  </w:style>
  <w:style w:type="paragraph" w:styleId="Sinespaciado">
    <w:name w:val="No Spacing"/>
    <w:link w:val="SinespaciadoCar"/>
    <w:uiPriority w:val="1"/>
    <w:qFormat/>
    <w:rsid w:val="007E1C87"/>
    <w:rPr>
      <w:rFonts w:ascii="Calibri" w:eastAsia="Calibri" w:hAnsi="Calibri" w:cs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7E1C87"/>
    <w:rPr>
      <w:rFonts w:ascii="Calibri" w:eastAsia="Calibri" w:hAnsi="Calibri" w:cs="Times New Roman"/>
      <w:sz w:val="22"/>
      <w:szCs w:val="22"/>
    </w:rPr>
  </w:style>
  <w:style w:type="table" w:styleId="Tablaconcuadrcula">
    <w:name w:val="Table Grid"/>
    <w:basedOn w:val="Tablanormal"/>
    <w:uiPriority w:val="39"/>
    <w:rsid w:val="00B220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F0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F04"/>
    <w:rPr>
      <w:rFonts w:ascii="Arial" w:eastAsia="Calibri" w:hAnsi="Arial" w:cs="Calibri"/>
      <w:i/>
      <w:iCs/>
      <w:color w:val="4472C4" w:themeColor="accent1"/>
      <w:sz w:val="22"/>
      <w:szCs w:val="22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BC6660"/>
    <w:rPr>
      <w:rFonts w:ascii="Calibri" w:eastAsiaTheme="majorEastAsia" w:hAnsi="Calibri" w:cstheme="majorBidi"/>
      <w:b/>
      <w:color w:val="000000" w:themeColor="text1"/>
      <w:sz w:val="28"/>
      <w:szCs w:val="32"/>
      <w:lang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A96959"/>
    <w:pPr>
      <w:spacing w:line="259" w:lineRule="auto"/>
      <w:jc w:val="left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A9695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9695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C6660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es-EC"/>
    </w:rPr>
  </w:style>
  <w:style w:type="paragraph" w:styleId="Prrafodelista">
    <w:name w:val="List Paragraph"/>
    <w:basedOn w:val="Normal"/>
    <w:uiPriority w:val="34"/>
    <w:qFormat/>
    <w:rsid w:val="00116C8D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D0142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3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.pallo\Documents\Plantillas%20personalizadas%20de%20Office\EPMMO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85672-11AB-4771-8BC3-F5652469A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EPMMOP</Template>
  <TotalTime>944</TotalTime>
  <Pages>4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Pallo Morales</dc:creator>
  <cp:keywords/>
  <dc:description/>
  <cp:lastModifiedBy>Jose David Gangotena Altamirano</cp:lastModifiedBy>
  <cp:revision>10</cp:revision>
  <cp:lastPrinted>2023-09-13T17:25:00Z</cp:lastPrinted>
  <dcterms:created xsi:type="dcterms:W3CDTF">2026-03-10T18:20:00Z</dcterms:created>
  <dcterms:modified xsi:type="dcterms:W3CDTF">2026-06-30T17:53:00Z</dcterms:modified>
</cp:coreProperties>
</file>